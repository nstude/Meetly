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9B73E7" w14:textId="77777777" w:rsidR="0099629D" w:rsidRDefault="0099629D" w:rsidP="0099629D">
      <w:pPr>
        <w:shd w:val="clear" w:color="auto" w:fill="FFFFFF"/>
        <w:spacing w:after="240"/>
        <w:jc w:val="center"/>
        <w:rPr>
          <w:bCs/>
        </w:rPr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0CBA5B62" w14:textId="77777777" w:rsidR="0099629D" w:rsidRDefault="0099629D" w:rsidP="0099629D">
      <w:pPr>
        <w:shd w:val="clear" w:color="auto" w:fill="FFFFFF"/>
        <w:jc w:val="center"/>
        <w:rPr>
          <w:bCs/>
          <w:color w:val="000000"/>
        </w:rPr>
      </w:pPr>
      <w:r>
        <w:rPr>
          <w:bCs/>
          <w:color w:val="000000"/>
        </w:rPr>
        <w:t xml:space="preserve">Федеральное государственное автономное образовательное учреждение </w:t>
      </w:r>
      <w:r>
        <w:rPr>
          <w:bCs/>
          <w:color w:val="000000"/>
        </w:rPr>
        <w:br/>
        <w:t xml:space="preserve">высшего образования «Самарский национальный исследовательский университет </w:t>
      </w:r>
      <w:r>
        <w:rPr>
          <w:bCs/>
          <w:color w:val="000000"/>
        </w:rPr>
        <w:br/>
        <w:t>имени академика С.П. Королева»</w:t>
      </w:r>
    </w:p>
    <w:p w14:paraId="645078BE" w14:textId="77777777" w:rsidR="0099629D" w:rsidRDefault="0099629D" w:rsidP="0099629D">
      <w:pPr>
        <w:shd w:val="clear" w:color="auto" w:fill="FFFFFF"/>
        <w:jc w:val="center"/>
      </w:pPr>
      <w:r>
        <w:rPr>
          <w:bCs/>
          <w:color w:val="000000"/>
        </w:rPr>
        <w:t>(Самарский университет)</w:t>
      </w:r>
    </w:p>
    <w:p w14:paraId="7E350F6D" w14:textId="77777777" w:rsidR="0099629D" w:rsidRDefault="0099629D" w:rsidP="0099629D">
      <w:pPr>
        <w:shd w:val="clear" w:color="auto" w:fill="FFFFFF"/>
        <w:jc w:val="center"/>
        <w:rPr>
          <w:color w:val="000000"/>
        </w:rPr>
      </w:pPr>
    </w:p>
    <w:p w14:paraId="549DB2D8" w14:textId="77777777" w:rsidR="0099629D" w:rsidRDefault="0099629D" w:rsidP="0099629D">
      <w:pPr>
        <w:jc w:val="center"/>
        <w:rPr>
          <w:color w:val="000000"/>
        </w:rPr>
      </w:pPr>
      <w:r>
        <w:rPr>
          <w:color w:val="000000"/>
        </w:rPr>
        <w:t>Институт информатики и кибернетики</w:t>
      </w:r>
    </w:p>
    <w:p w14:paraId="40E2F830" w14:textId="77777777" w:rsidR="0099629D" w:rsidRDefault="0099629D" w:rsidP="0099629D">
      <w:pPr>
        <w:jc w:val="center"/>
      </w:pPr>
      <w:r>
        <w:rPr>
          <w:color w:val="000000"/>
        </w:rPr>
        <w:t>Кафедра технической кибернетики</w:t>
      </w:r>
    </w:p>
    <w:p w14:paraId="5E581C9B" w14:textId="77777777" w:rsidR="0099629D" w:rsidRDefault="0099629D" w:rsidP="0099629D"/>
    <w:p w14:paraId="754E57F9" w14:textId="77777777" w:rsidR="0099629D" w:rsidRDefault="0099629D" w:rsidP="0099629D"/>
    <w:p w14:paraId="5991DA5A" w14:textId="77777777" w:rsidR="0099629D" w:rsidRDefault="0099629D" w:rsidP="0099629D"/>
    <w:p w14:paraId="4B7281F1" w14:textId="77777777" w:rsidR="0099629D" w:rsidRDefault="0099629D" w:rsidP="0099629D"/>
    <w:p w14:paraId="02EFCCD3" w14:textId="77777777" w:rsidR="0099629D" w:rsidRDefault="0099629D" w:rsidP="0099629D"/>
    <w:p w14:paraId="44917F10" w14:textId="77777777" w:rsidR="0099629D" w:rsidRDefault="0099629D" w:rsidP="0099629D"/>
    <w:p w14:paraId="1CC45C70" w14:textId="77777777" w:rsidR="0099629D" w:rsidRDefault="0099629D" w:rsidP="0099629D"/>
    <w:p w14:paraId="341AF414" w14:textId="77777777" w:rsidR="0099629D" w:rsidRDefault="0099629D" w:rsidP="0099629D"/>
    <w:p w14:paraId="0912705F" w14:textId="77777777" w:rsidR="0099629D" w:rsidRPr="009C1C08" w:rsidRDefault="0099629D" w:rsidP="0099629D">
      <w:pPr>
        <w:pStyle w:val="aff0"/>
        <w:pageBreakBefore w:val="0"/>
        <w:spacing w:after="0"/>
      </w:pPr>
      <w:r w:rsidRPr="009C1C08">
        <w:t>Лабораторная работа №2</w:t>
      </w:r>
    </w:p>
    <w:p w14:paraId="236D9C78" w14:textId="77777777" w:rsidR="0099629D" w:rsidRDefault="0099629D" w:rsidP="0099629D">
      <w:pPr>
        <w:jc w:val="center"/>
      </w:pPr>
    </w:p>
    <w:p w14:paraId="3F1864A9" w14:textId="77777777" w:rsidR="0099629D" w:rsidRPr="009C1C08" w:rsidRDefault="0099629D" w:rsidP="0099629D">
      <w:pPr>
        <w:jc w:val="center"/>
        <w:rPr>
          <w:sz w:val="22"/>
        </w:rPr>
      </w:pPr>
      <w:r w:rsidRPr="009C1C08">
        <w:rPr>
          <w:sz w:val="22"/>
        </w:rPr>
        <w:t>Тема: Разработка API</w:t>
      </w:r>
    </w:p>
    <w:p w14:paraId="25DA82A9" w14:textId="77777777" w:rsidR="0099629D" w:rsidRDefault="0099629D" w:rsidP="0099629D">
      <w:pPr>
        <w:jc w:val="center"/>
      </w:pPr>
    </w:p>
    <w:p w14:paraId="4AD34A03" w14:textId="77777777" w:rsidR="0099629D" w:rsidRDefault="0099629D" w:rsidP="0099629D"/>
    <w:p w14:paraId="26CB2CE8" w14:textId="77777777" w:rsidR="0099629D" w:rsidRDefault="0099629D" w:rsidP="0099629D"/>
    <w:p w14:paraId="5B8695A0" w14:textId="77777777" w:rsidR="0099629D" w:rsidRDefault="0099629D" w:rsidP="0099629D"/>
    <w:p w14:paraId="7BBF93AA" w14:textId="77777777" w:rsidR="009C1C08" w:rsidRDefault="009C1C08" w:rsidP="0099629D"/>
    <w:p w14:paraId="7F90EDC5" w14:textId="77777777" w:rsidR="009C1C08" w:rsidRDefault="009C1C08" w:rsidP="0099629D"/>
    <w:p w14:paraId="75FE9912" w14:textId="77777777" w:rsidR="009C1C08" w:rsidRDefault="009C1C08" w:rsidP="0099629D"/>
    <w:p w14:paraId="43434724" w14:textId="77777777" w:rsidR="009C1C08" w:rsidRDefault="009C1C08" w:rsidP="0099629D"/>
    <w:p w14:paraId="070D16CF" w14:textId="77777777" w:rsidR="009C1C08" w:rsidRDefault="009C1C08" w:rsidP="0099629D"/>
    <w:p w14:paraId="1C30B7CD" w14:textId="77777777" w:rsidR="009C1C08" w:rsidRDefault="009C1C08" w:rsidP="0099629D"/>
    <w:p w14:paraId="1407FA95" w14:textId="77777777" w:rsidR="009C1C08" w:rsidRDefault="009C1C08" w:rsidP="0099629D"/>
    <w:p w14:paraId="1124E812" w14:textId="77777777" w:rsidR="009C1C08" w:rsidRDefault="009C1C08" w:rsidP="0099629D"/>
    <w:p w14:paraId="4FE7A805" w14:textId="77777777" w:rsidR="009C1C08" w:rsidRDefault="009C1C08" w:rsidP="0099629D"/>
    <w:p w14:paraId="0525AB7A" w14:textId="77777777" w:rsidR="009C1C08" w:rsidRDefault="009C1C08" w:rsidP="0099629D"/>
    <w:p w14:paraId="5526F0B1" w14:textId="77777777" w:rsidR="0099629D" w:rsidRDefault="0099629D" w:rsidP="0099629D"/>
    <w:p w14:paraId="51ECA0C6" w14:textId="77777777" w:rsidR="0099629D" w:rsidRPr="009C1C08" w:rsidRDefault="0099629D" w:rsidP="0099629D">
      <w:pPr>
        <w:rPr>
          <w:sz w:val="22"/>
        </w:rPr>
      </w:pPr>
    </w:p>
    <w:p w14:paraId="7DE0AA09" w14:textId="77777777" w:rsidR="0099629D" w:rsidRPr="009C1C08" w:rsidRDefault="0099629D" w:rsidP="0099629D">
      <w:pPr>
        <w:jc w:val="right"/>
        <w:rPr>
          <w:sz w:val="22"/>
        </w:rPr>
      </w:pPr>
      <w:r w:rsidRPr="009C1C08">
        <w:rPr>
          <w:sz w:val="22"/>
        </w:rPr>
        <w:t>Выполнили:</w:t>
      </w:r>
    </w:p>
    <w:p w14:paraId="2EE820DE" w14:textId="77777777" w:rsidR="0099629D" w:rsidRPr="009C1C08" w:rsidRDefault="0099629D" w:rsidP="0099629D">
      <w:pPr>
        <w:rPr>
          <w:sz w:val="22"/>
        </w:rPr>
      </w:pPr>
    </w:p>
    <w:p w14:paraId="1A41B965" w14:textId="77777777" w:rsidR="0099629D" w:rsidRPr="009C1C08" w:rsidRDefault="0099629D" w:rsidP="0099629D">
      <w:pPr>
        <w:jc w:val="right"/>
        <w:rPr>
          <w:sz w:val="22"/>
        </w:rPr>
      </w:pPr>
      <w:r w:rsidRPr="009C1C08">
        <w:rPr>
          <w:sz w:val="22"/>
        </w:rPr>
        <w:t>Обучающиеся группы № 6301-010302</w:t>
      </w:r>
      <w:r w:rsidRPr="009C1C08">
        <w:rPr>
          <w:sz w:val="22"/>
          <w:lang w:val="en-US"/>
        </w:rPr>
        <w:t>D</w:t>
      </w:r>
      <w:r w:rsidRPr="009C1C08">
        <w:rPr>
          <w:sz w:val="22"/>
        </w:rPr>
        <w:t xml:space="preserve"> </w:t>
      </w:r>
    </w:p>
    <w:p w14:paraId="66721BE0" w14:textId="77777777" w:rsidR="0099629D" w:rsidRPr="009C1C08" w:rsidRDefault="0099629D" w:rsidP="0099629D">
      <w:pPr>
        <w:jc w:val="right"/>
        <w:rPr>
          <w:sz w:val="22"/>
        </w:rPr>
      </w:pPr>
      <w:r w:rsidRPr="009C1C08">
        <w:rPr>
          <w:sz w:val="22"/>
        </w:rPr>
        <w:t xml:space="preserve"> А.Л. Летов</w:t>
      </w:r>
    </w:p>
    <w:p w14:paraId="42A44574" w14:textId="77777777" w:rsidR="0099629D" w:rsidRPr="009C1C08" w:rsidRDefault="0099629D" w:rsidP="0099629D">
      <w:pPr>
        <w:jc w:val="right"/>
        <w:rPr>
          <w:sz w:val="22"/>
        </w:rPr>
      </w:pPr>
      <w:r w:rsidRPr="009C1C08">
        <w:rPr>
          <w:sz w:val="22"/>
        </w:rPr>
        <w:t>Н.А. Стрельников</w:t>
      </w:r>
    </w:p>
    <w:p w14:paraId="33094E41" w14:textId="77777777" w:rsidR="0099629D" w:rsidRDefault="0099629D" w:rsidP="0099629D"/>
    <w:p w14:paraId="070BE8A9" w14:textId="77777777" w:rsidR="0099629D" w:rsidRDefault="0099629D" w:rsidP="0099629D"/>
    <w:p w14:paraId="6EE95516" w14:textId="77777777" w:rsidR="0099629D" w:rsidRDefault="0099629D" w:rsidP="0099629D"/>
    <w:p w14:paraId="087227F4" w14:textId="77777777" w:rsidR="0099629D" w:rsidRDefault="0099629D" w:rsidP="0099629D"/>
    <w:p w14:paraId="1E7371F7" w14:textId="77777777" w:rsidR="0099629D" w:rsidRDefault="0099629D" w:rsidP="0099629D"/>
    <w:p w14:paraId="4DE7DEA8" w14:textId="77777777" w:rsidR="0099629D" w:rsidRDefault="0099629D" w:rsidP="0099629D"/>
    <w:p w14:paraId="5355A946" w14:textId="77777777" w:rsidR="0099629D" w:rsidRDefault="0099629D" w:rsidP="0099629D"/>
    <w:p w14:paraId="184BBEE5" w14:textId="77777777" w:rsidR="0099629D" w:rsidRDefault="0099629D" w:rsidP="0099629D"/>
    <w:p w14:paraId="2CE71037" w14:textId="77777777" w:rsidR="0099629D" w:rsidRDefault="0099629D" w:rsidP="0099629D"/>
    <w:p w14:paraId="3765CA39" w14:textId="77777777" w:rsidR="0099629D" w:rsidRDefault="0099629D" w:rsidP="0099629D"/>
    <w:p w14:paraId="570BC80B" w14:textId="77777777" w:rsidR="0099629D" w:rsidRDefault="0099629D" w:rsidP="0099629D"/>
    <w:p w14:paraId="7A0637F1" w14:textId="77777777" w:rsidR="0099629D" w:rsidRDefault="0099629D" w:rsidP="0099629D"/>
    <w:p w14:paraId="5B9D129C" w14:textId="77777777" w:rsidR="0099629D" w:rsidRDefault="0099629D" w:rsidP="0099629D"/>
    <w:p w14:paraId="33DFC077" w14:textId="77777777" w:rsidR="0099629D" w:rsidRDefault="0099629D" w:rsidP="0099629D"/>
    <w:p w14:paraId="29E76E3F" w14:textId="77777777" w:rsidR="0099629D" w:rsidRDefault="0099629D" w:rsidP="0099629D"/>
    <w:p w14:paraId="2E7D38A3" w14:textId="77777777" w:rsidR="0099629D" w:rsidRDefault="0099629D" w:rsidP="0099629D"/>
    <w:p w14:paraId="14F27F36" w14:textId="77777777" w:rsidR="0099629D" w:rsidRDefault="0099629D" w:rsidP="0099629D"/>
    <w:p w14:paraId="360704B9" w14:textId="77777777" w:rsidR="0099629D" w:rsidRDefault="0099629D" w:rsidP="0099629D"/>
    <w:p w14:paraId="464CF956" w14:textId="77777777" w:rsidR="0099629D" w:rsidRPr="009C1C08" w:rsidRDefault="0099629D" w:rsidP="0099629D">
      <w:pPr>
        <w:rPr>
          <w:sz w:val="22"/>
        </w:rPr>
      </w:pPr>
    </w:p>
    <w:p w14:paraId="120620B3" w14:textId="77777777" w:rsidR="0099629D" w:rsidRPr="009C1C08" w:rsidRDefault="0099629D" w:rsidP="0099629D">
      <w:pPr>
        <w:jc w:val="center"/>
        <w:rPr>
          <w:color w:val="000000" w:themeColor="text1"/>
          <w:sz w:val="22"/>
        </w:rPr>
      </w:pPr>
      <w:r w:rsidRPr="009C1C08">
        <w:rPr>
          <w:sz w:val="22"/>
        </w:rPr>
        <w:t xml:space="preserve">Самара </w:t>
      </w:r>
      <w:r w:rsidRPr="009C1C08">
        <w:rPr>
          <w:color w:val="000000" w:themeColor="text1"/>
          <w:sz w:val="22"/>
        </w:rPr>
        <w:t>2025</w:t>
      </w:r>
    </w:p>
    <w:p w14:paraId="10213F4F" w14:textId="7B19B174" w:rsidR="0099629D" w:rsidRDefault="0099629D" w:rsidP="009C1C08">
      <w:pPr>
        <w:pStyle w:val="1"/>
      </w:pPr>
      <w:r>
        <w:lastRenderedPageBreak/>
        <w:t>Реализация API</w:t>
      </w:r>
    </w:p>
    <w:p w14:paraId="668669BA" w14:textId="02F54E70" w:rsidR="0099629D" w:rsidRDefault="0099629D" w:rsidP="009C1C08">
      <w:pPr>
        <w:pStyle w:val="1-"/>
      </w:pPr>
      <w:r>
        <w:t xml:space="preserve">С помощью встроенных в </w:t>
      </w:r>
      <w:r>
        <w:rPr>
          <w:lang w:val="en-US"/>
        </w:rPr>
        <w:t>Django</w:t>
      </w:r>
      <w:r w:rsidRPr="00686DE2">
        <w:t xml:space="preserve"> </w:t>
      </w:r>
      <w:r>
        <w:t>функций были реализованы все</w:t>
      </w:r>
      <w:r w:rsidRPr="00D31DF5">
        <w:t xml:space="preserve"> баз</w:t>
      </w:r>
      <w:r w:rsidRPr="00D31DF5">
        <w:t>о</w:t>
      </w:r>
      <w:r w:rsidRPr="00D31DF5">
        <w:t>вые операции</w:t>
      </w:r>
      <w:r>
        <w:t xml:space="preserve"> </w:t>
      </w:r>
      <w:r>
        <w:rPr>
          <w:lang w:val="en-US"/>
        </w:rPr>
        <w:t>CRUD</w:t>
      </w:r>
      <w:r>
        <w:t>.</w:t>
      </w:r>
      <w:r w:rsidRPr="00686DE2">
        <w:t xml:space="preserve"> </w:t>
      </w:r>
      <w:r>
        <w:t>Реализация представлена на рисунках 1-</w:t>
      </w:r>
      <w:r w:rsidR="009C1C08">
        <w:t>6</w:t>
      </w:r>
      <w:r>
        <w:t>.</w:t>
      </w:r>
    </w:p>
    <w:p w14:paraId="4D92EEF8" w14:textId="77777777" w:rsidR="0099629D" w:rsidRPr="00686DE2" w:rsidRDefault="0099629D" w:rsidP="009C1C08">
      <w:pPr>
        <w:pStyle w:val="-"/>
      </w:pPr>
      <w:r>
        <w:rPr>
          <w:noProof/>
        </w:rPr>
        <w:drawing>
          <wp:inline distT="0" distB="0" distL="0" distR="0" wp14:anchorId="49964E31" wp14:editId="26427EA6">
            <wp:extent cx="5404514" cy="246212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627" cy="24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73D" w14:textId="5F7F2D79" w:rsidR="0099629D" w:rsidRDefault="0099629D" w:rsidP="009C1C08">
      <w:pPr>
        <w:pStyle w:val="-"/>
      </w:pPr>
      <w:r>
        <w:t xml:space="preserve">Рисунок 1 </w:t>
      </w:r>
      <w:r w:rsidR="009C1C08">
        <w:t>–</w:t>
      </w:r>
      <w:r>
        <w:t xml:space="preserve"> </w:t>
      </w:r>
      <w:r w:rsidR="009C1C08">
        <w:t xml:space="preserve">Представление для </w:t>
      </w:r>
      <w:r w:rsidR="009C1C08">
        <w:t xml:space="preserve">модели </w:t>
      </w:r>
      <w:r w:rsidR="009C1C08">
        <w:t>пользователя</w:t>
      </w:r>
    </w:p>
    <w:p w14:paraId="74F09225" w14:textId="77777777" w:rsidR="009C1C08" w:rsidRDefault="009C1C08" w:rsidP="009C1C08">
      <w:pPr>
        <w:pStyle w:val="1-"/>
      </w:pPr>
    </w:p>
    <w:p w14:paraId="4C237D37" w14:textId="77777777" w:rsidR="009C1C08" w:rsidRPr="009C1C08" w:rsidRDefault="009C1C08" w:rsidP="009C1C08">
      <w:pPr>
        <w:pStyle w:val="1-"/>
      </w:pPr>
    </w:p>
    <w:p w14:paraId="4391E8E4" w14:textId="57B9FEED" w:rsidR="009C1C08" w:rsidRDefault="009C1C08" w:rsidP="009C1C08">
      <w:pPr>
        <w:pStyle w:val="-"/>
      </w:pPr>
      <w:r>
        <w:rPr>
          <w:noProof/>
        </w:rPr>
        <w:drawing>
          <wp:inline distT="0" distB="0" distL="0" distR="0" wp14:anchorId="61660324" wp14:editId="7D458A64">
            <wp:extent cx="5505450" cy="22637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805" cy="22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685" w14:textId="7CCCFFD3" w:rsidR="009C1C08" w:rsidRDefault="009C1C08" w:rsidP="009C1C08">
      <w:pPr>
        <w:pStyle w:val="-"/>
      </w:pPr>
      <w:r>
        <w:t xml:space="preserve">Рисунок 2 – Представление для </w:t>
      </w:r>
      <w:r>
        <w:t xml:space="preserve">модели </w:t>
      </w:r>
      <w:r>
        <w:t>профиля</w:t>
      </w:r>
    </w:p>
    <w:p w14:paraId="54F42F83" w14:textId="431E77AE" w:rsidR="009C1C08" w:rsidRDefault="009C1C08" w:rsidP="009C1C08">
      <w:pPr>
        <w:pStyle w:val="-"/>
      </w:pPr>
      <w:r w:rsidRPr="009C1C08">
        <w:lastRenderedPageBreak/>
        <w:drawing>
          <wp:inline distT="0" distB="0" distL="0" distR="0" wp14:anchorId="02E22DD3" wp14:editId="36294750">
            <wp:extent cx="6093411" cy="2749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18" cy="27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9DA4" w14:textId="74585BF7" w:rsidR="009C1C08" w:rsidRPr="009C1C08" w:rsidRDefault="009C1C08" w:rsidP="009C1C08">
      <w:pPr>
        <w:pStyle w:val="-"/>
      </w:pPr>
      <w:r>
        <w:t xml:space="preserve">Рисунок </w:t>
      </w:r>
      <w:r>
        <w:t>3</w:t>
      </w:r>
      <w:r>
        <w:t xml:space="preserve"> – Представление для модели </w:t>
      </w:r>
      <w:r>
        <w:t>поста</w:t>
      </w:r>
    </w:p>
    <w:p w14:paraId="3348F489" w14:textId="77777777" w:rsidR="009C1C08" w:rsidRDefault="009C1C08" w:rsidP="009C1C08">
      <w:pPr>
        <w:pStyle w:val="1-"/>
      </w:pPr>
    </w:p>
    <w:p w14:paraId="088796DA" w14:textId="77777777" w:rsidR="009C1C08" w:rsidRDefault="009C1C08" w:rsidP="009C1C08">
      <w:pPr>
        <w:pStyle w:val="1-"/>
      </w:pPr>
    </w:p>
    <w:p w14:paraId="7860A07B" w14:textId="09A5C626" w:rsidR="009C1C08" w:rsidRDefault="009C1C08" w:rsidP="009C1C08">
      <w:pPr>
        <w:pStyle w:val="-"/>
      </w:pPr>
      <w:r>
        <w:rPr>
          <w:noProof/>
        </w:rPr>
        <w:drawing>
          <wp:inline distT="0" distB="0" distL="0" distR="0" wp14:anchorId="37AF58AD" wp14:editId="67BE6605">
            <wp:extent cx="6105221" cy="2705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958" cy="27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86B8" w14:textId="20B6CA39" w:rsidR="009C1C08" w:rsidRPr="009C1C08" w:rsidRDefault="009C1C08" w:rsidP="009C1C08">
      <w:pPr>
        <w:pStyle w:val="-"/>
      </w:pPr>
      <w:r>
        <w:t xml:space="preserve">Рисунок </w:t>
      </w:r>
      <w:r>
        <w:t>4</w:t>
      </w:r>
      <w:r>
        <w:t xml:space="preserve"> – Представление для </w:t>
      </w:r>
      <w:r>
        <w:t>модели группы</w:t>
      </w:r>
    </w:p>
    <w:p w14:paraId="39AE8CE9" w14:textId="77777777" w:rsidR="009C1C08" w:rsidRDefault="009C1C08" w:rsidP="009C1C08">
      <w:pPr>
        <w:pStyle w:val="1-"/>
      </w:pPr>
    </w:p>
    <w:p w14:paraId="5B8C3835" w14:textId="7A9F610E" w:rsidR="009C1C08" w:rsidRDefault="009C1C08" w:rsidP="009C1C08">
      <w:pPr>
        <w:pStyle w:val="-"/>
      </w:pPr>
      <w:r>
        <w:rPr>
          <w:noProof/>
        </w:rPr>
        <w:lastRenderedPageBreak/>
        <w:drawing>
          <wp:inline distT="0" distB="0" distL="0" distR="0" wp14:anchorId="4F5B50AB" wp14:editId="7F2C694F">
            <wp:extent cx="5939790" cy="2532488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2318" w14:textId="28AF9E4B" w:rsidR="009C1C08" w:rsidRDefault="009C1C08" w:rsidP="009C1C08">
      <w:pPr>
        <w:pStyle w:val="-"/>
      </w:pPr>
      <w:r>
        <w:t xml:space="preserve">Рисунок </w:t>
      </w:r>
      <w:r>
        <w:t>5</w:t>
      </w:r>
      <w:r>
        <w:t xml:space="preserve"> – Представление для модели </w:t>
      </w:r>
      <w:r>
        <w:t>сообщения</w:t>
      </w:r>
    </w:p>
    <w:p w14:paraId="1534BE19" w14:textId="77777777" w:rsidR="009C1C08" w:rsidRPr="009C1C08" w:rsidRDefault="009C1C08" w:rsidP="009C1C08">
      <w:pPr>
        <w:pStyle w:val="1-"/>
      </w:pPr>
    </w:p>
    <w:p w14:paraId="68ED5C08" w14:textId="77777777" w:rsidR="009C1C08" w:rsidRPr="009C1C08" w:rsidRDefault="009C1C08" w:rsidP="009C1C08">
      <w:pPr>
        <w:pStyle w:val="1-"/>
      </w:pPr>
    </w:p>
    <w:p w14:paraId="0E11A7A4" w14:textId="69072B18" w:rsidR="009C1C08" w:rsidRDefault="009C1C08" w:rsidP="009C1C08">
      <w:pPr>
        <w:pStyle w:val="-"/>
      </w:pPr>
      <w:r>
        <w:rPr>
          <w:noProof/>
        </w:rPr>
        <w:drawing>
          <wp:inline distT="0" distB="0" distL="0" distR="0" wp14:anchorId="530D1E98" wp14:editId="4D0DB41D">
            <wp:extent cx="5939790" cy="2507966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95F" w14:textId="0D3ADCA4" w:rsidR="009C1C08" w:rsidRDefault="009C1C08" w:rsidP="009C1C08">
      <w:pPr>
        <w:pStyle w:val="-"/>
      </w:pPr>
      <w:r>
        <w:t xml:space="preserve">Рисунок </w:t>
      </w:r>
      <w:r>
        <w:t>6</w:t>
      </w:r>
      <w:r>
        <w:t xml:space="preserve"> – Представление для </w:t>
      </w:r>
      <w:r>
        <w:t>модели лайка</w:t>
      </w:r>
    </w:p>
    <w:p w14:paraId="039C25D3" w14:textId="77777777" w:rsidR="009C1C08" w:rsidRDefault="009C1C08" w:rsidP="009C1C08">
      <w:pPr>
        <w:pStyle w:val="1-"/>
      </w:pPr>
    </w:p>
    <w:p w14:paraId="73FFAB54" w14:textId="57059BE7" w:rsidR="009C1C08" w:rsidRPr="009C1C08" w:rsidRDefault="009C1C08" w:rsidP="009C1C08">
      <w:pPr>
        <w:pStyle w:val="1-"/>
      </w:pPr>
      <w:r w:rsidRPr="009C1C08">
        <w:t>Далее, на рисунке 7, представлены маршруты.</w:t>
      </w:r>
    </w:p>
    <w:p w14:paraId="795BEFA6" w14:textId="23F996DE" w:rsidR="009C1C08" w:rsidRDefault="009C1C08" w:rsidP="009C1C08">
      <w:pPr>
        <w:pStyle w:val="-"/>
      </w:pPr>
      <w:r>
        <w:rPr>
          <w:noProof/>
        </w:rPr>
        <w:lastRenderedPageBreak/>
        <w:drawing>
          <wp:inline distT="0" distB="0" distL="0" distR="0" wp14:anchorId="391D9166" wp14:editId="3B88F293">
            <wp:extent cx="5939790" cy="322829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C999" w14:textId="0126F96E" w:rsidR="009C1C08" w:rsidRPr="009C1C08" w:rsidRDefault="009C1C08" w:rsidP="009C1C08">
      <w:pPr>
        <w:pStyle w:val="-"/>
      </w:pPr>
      <w:r>
        <w:t>Рисунок 7 – Маршруты для моделей</w:t>
      </w:r>
    </w:p>
    <w:p w14:paraId="11D60BB7" w14:textId="2AB30AAB" w:rsidR="009C1C08" w:rsidRDefault="009C1C08">
      <w:pPr>
        <w:rPr>
          <w:rFonts w:eastAsiaTheme="minorEastAsia"/>
          <w:sz w:val="28"/>
          <w:szCs w:val="28"/>
        </w:rPr>
      </w:pPr>
      <w:r>
        <w:br w:type="page"/>
      </w:r>
    </w:p>
    <w:p w14:paraId="7C0E4B33" w14:textId="77777777" w:rsidR="009C1C08" w:rsidRDefault="009C1C08" w:rsidP="009C1C08">
      <w:pPr>
        <w:pStyle w:val="1"/>
      </w:pPr>
      <w:r w:rsidRPr="009C1C08">
        <w:lastRenderedPageBreak/>
        <w:t>Тестирование API</w:t>
      </w:r>
    </w:p>
    <w:p w14:paraId="577C332F" w14:textId="09A3210B" w:rsidR="008173D7" w:rsidRDefault="009C1C0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</w:t>
      </w:r>
      <w:r>
        <w:rPr>
          <w:sz w:val="28"/>
          <w:szCs w:val="28"/>
          <w:lang w:val="en-US"/>
        </w:rPr>
        <w:t>API</w:t>
      </w:r>
      <w:r w:rsidRPr="009C1C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производилось в программе </w:t>
      </w:r>
      <w:r>
        <w:rPr>
          <w:sz w:val="28"/>
          <w:szCs w:val="28"/>
          <w:lang w:val="en-US"/>
        </w:rPr>
        <w:t>Postman</w:t>
      </w:r>
      <w:r>
        <w:rPr>
          <w:sz w:val="28"/>
          <w:szCs w:val="28"/>
        </w:rPr>
        <w:t xml:space="preserve">. </w:t>
      </w:r>
      <w:r w:rsidR="008173D7">
        <w:rPr>
          <w:sz w:val="28"/>
          <w:szCs w:val="28"/>
        </w:rPr>
        <w:t>Примеры з</w:t>
      </w:r>
      <w:r w:rsidR="008173D7">
        <w:rPr>
          <w:sz w:val="28"/>
          <w:szCs w:val="28"/>
        </w:rPr>
        <w:t>а</w:t>
      </w:r>
      <w:r w:rsidR="008173D7">
        <w:rPr>
          <w:sz w:val="28"/>
          <w:szCs w:val="28"/>
        </w:rPr>
        <w:t>просов в текстовом виде:</w:t>
      </w:r>
    </w:p>
    <w:p w14:paraId="7A09AFB4" w14:textId="1DE757E7" w:rsidR="008173D7" w:rsidRDefault="008173D7" w:rsidP="009C1C0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1. </w:t>
      </w:r>
      <w:r w:rsidR="001B3423" w:rsidRPr="001B3423">
        <w:rPr>
          <w:sz w:val="28"/>
          <w:szCs w:val="28"/>
        </w:rPr>
        <w:t>Создание пользователя</w:t>
      </w:r>
    </w:p>
    <w:p w14:paraId="23F4297E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Тип</w:t>
      </w:r>
      <w:r w:rsidRPr="001B3423">
        <w:rPr>
          <w:lang w:val="en-US"/>
        </w:rPr>
        <w:t xml:space="preserve">: </w:t>
      </w:r>
      <w:r w:rsidRPr="001B3423">
        <w:rPr>
          <w:sz w:val="28"/>
          <w:szCs w:val="28"/>
          <w:lang w:val="en-US"/>
        </w:rPr>
        <w:t>POST</w:t>
      </w:r>
    </w:p>
    <w:p w14:paraId="03A0B7F4" w14:textId="3498F9A3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URL</w:t>
      </w:r>
      <w:r w:rsidRPr="001B3423">
        <w:rPr>
          <w:sz w:val="28"/>
          <w:szCs w:val="28"/>
          <w:lang w:val="en-US"/>
        </w:rPr>
        <w:t xml:space="preserve">: </w:t>
      </w:r>
      <w:hyperlink r:id="rId16" w:history="1">
        <w:r w:rsidRPr="005363C7">
          <w:rPr>
            <w:rStyle w:val="af"/>
            <w:sz w:val="28"/>
            <w:szCs w:val="28"/>
            <w:lang w:val="en-US"/>
          </w:rPr>
          <w:t>http://localhost:8000/users/</w:t>
        </w:r>
      </w:hyperlink>
    </w:p>
    <w:p w14:paraId="29E690A2" w14:textId="77777777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Тело</w:t>
      </w:r>
      <w:r w:rsidRPr="001B3423">
        <w:rPr>
          <w:sz w:val="28"/>
          <w:szCs w:val="28"/>
          <w:lang w:val="en-US"/>
        </w:rPr>
        <w:t xml:space="preserve">: </w:t>
      </w:r>
    </w:p>
    <w:p w14:paraId="46246B9B" w14:textId="0D476AB3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 w:rsidRPr="001B3423">
        <w:rPr>
          <w:sz w:val="28"/>
          <w:szCs w:val="28"/>
          <w:lang w:val="en-US"/>
        </w:rPr>
        <w:t>{</w:t>
      </w:r>
    </w:p>
    <w:p w14:paraId="0608F11E" w14:textId="77777777" w:rsidR="001B3423" w:rsidRP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"</w:t>
      </w:r>
      <w:proofErr w:type="gramStart"/>
      <w:r w:rsidRPr="001B3423">
        <w:rPr>
          <w:sz w:val="28"/>
          <w:szCs w:val="28"/>
          <w:lang w:val="en-US"/>
        </w:rPr>
        <w:t>username</w:t>
      </w:r>
      <w:proofErr w:type="gramEnd"/>
      <w:r w:rsidRPr="001B3423">
        <w:rPr>
          <w:sz w:val="28"/>
          <w:szCs w:val="28"/>
          <w:lang w:val="en-US"/>
        </w:rPr>
        <w:t>": "test",</w:t>
      </w:r>
    </w:p>
    <w:p w14:paraId="077F19AD" w14:textId="77777777" w:rsidR="001B3423" w:rsidRP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"</w:t>
      </w:r>
      <w:proofErr w:type="gramStart"/>
      <w:r w:rsidRPr="001B3423">
        <w:rPr>
          <w:sz w:val="28"/>
          <w:szCs w:val="28"/>
          <w:lang w:val="en-US"/>
        </w:rPr>
        <w:t>pass</w:t>
      </w:r>
      <w:r>
        <w:rPr>
          <w:sz w:val="28"/>
          <w:szCs w:val="28"/>
          <w:lang w:val="en-US"/>
        </w:rPr>
        <w:t>word</w:t>
      </w:r>
      <w:proofErr w:type="gramEnd"/>
      <w:r>
        <w:rPr>
          <w:sz w:val="28"/>
          <w:szCs w:val="28"/>
          <w:lang w:val="en-US"/>
        </w:rPr>
        <w:t>": "123",</w:t>
      </w:r>
    </w:p>
    <w:p w14:paraId="150C8CB6" w14:textId="1E547A5A" w:rsidR="001B3423" w:rsidRP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"</w:t>
      </w:r>
      <w:proofErr w:type="gramStart"/>
      <w:r w:rsidRPr="001B3423">
        <w:rPr>
          <w:sz w:val="28"/>
          <w:szCs w:val="28"/>
          <w:lang w:val="en-US"/>
        </w:rPr>
        <w:t>email</w:t>
      </w:r>
      <w:proofErr w:type="gramEnd"/>
      <w:r w:rsidRPr="001B3423">
        <w:rPr>
          <w:sz w:val="28"/>
          <w:szCs w:val="28"/>
          <w:lang w:val="en-US"/>
        </w:rPr>
        <w:t xml:space="preserve">": </w:t>
      </w:r>
      <w:hyperlink r:id="rId17" w:history="1">
        <w:r w:rsidRPr="005363C7">
          <w:rPr>
            <w:rStyle w:val="af"/>
            <w:sz w:val="28"/>
            <w:szCs w:val="28"/>
            <w:lang w:val="en-US"/>
          </w:rPr>
          <w:t>test@mail.ru</w:t>
        </w:r>
      </w:hyperlink>
    </w:p>
    <w:p w14:paraId="58A007D8" w14:textId="1D7EED59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 w:rsidRPr="001B3423">
        <w:rPr>
          <w:sz w:val="28"/>
          <w:szCs w:val="28"/>
          <w:lang w:val="en-US"/>
        </w:rPr>
        <w:t>}</w:t>
      </w:r>
    </w:p>
    <w:p w14:paraId="4EF4B5F1" w14:textId="77777777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</w:p>
    <w:p w14:paraId="2B214E10" w14:textId="30D8AE22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2</w:t>
      </w:r>
      <w:r w:rsidRPr="001B3423">
        <w:rPr>
          <w:sz w:val="28"/>
          <w:szCs w:val="28"/>
          <w:lang w:val="en-US"/>
        </w:rPr>
        <w:t xml:space="preserve">. </w:t>
      </w:r>
      <w:proofErr w:type="spellStart"/>
      <w:r w:rsidRPr="001B3423">
        <w:rPr>
          <w:sz w:val="28"/>
          <w:szCs w:val="28"/>
          <w:lang w:val="en-US"/>
        </w:rPr>
        <w:t>Получение</w:t>
      </w:r>
      <w:proofErr w:type="spellEnd"/>
      <w:r w:rsidRPr="001B3423">
        <w:rPr>
          <w:sz w:val="28"/>
          <w:szCs w:val="28"/>
          <w:lang w:val="en-US"/>
        </w:rPr>
        <w:t xml:space="preserve"> </w:t>
      </w:r>
      <w:proofErr w:type="spellStart"/>
      <w:r w:rsidRPr="001B3423">
        <w:rPr>
          <w:sz w:val="28"/>
          <w:szCs w:val="28"/>
          <w:lang w:val="en-US"/>
        </w:rPr>
        <w:t>списка</w:t>
      </w:r>
      <w:proofErr w:type="spellEnd"/>
      <w:r w:rsidRPr="001B3423">
        <w:rPr>
          <w:sz w:val="28"/>
          <w:szCs w:val="28"/>
          <w:lang w:val="en-US"/>
        </w:rPr>
        <w:t xml:space="preserve"> </w:t>
      </w:r>
      <w:proofErr w:type="spellStart"/>
      <w:r w:rsidRPr="001B3423">
        <w:rPr>
          <w:sz w:val="28"/>
          <w:szCs w:val="28"/>
          <w:lang w:val="en-US"/>
        </w:rPr>
        <w:t>пользователей</w:t>
      </w:r>
      <w:proofErr w:type="spellEnd"/>
    </w:p>
    <w:p w14:paraId="2EB354BA" w14:textId="37BC73DC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Тип</w:t>
      </w:r>
      <w:r w:rsidRPr="001B3423">
        <w:rPr>
          <w:lang w:val="en-US"/>
        </w:rPr>
        <w:t xml:space="preserve">: </w:t>
      </w:r>
      <w:r w:rsidRPr="001B3423">
        <w:rPr>
          <w:sz w:val="28"/>
          <w:szCs w:val="28"/>
          <w:lang w:val="en-US"/>
        </w:rPr>
        <w:t>GET</w:t>
      </w:r>
    </w:p>
    <w:p w14:paraId="30C62C07" w14:textId="16CB3385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URL</w:t>
      </w:r>
      <w:r w:rsidRPr="001B3423">
        <w:rPr>
          <w:sz w:val="28"/>
          <w:szCs w:val="28"/>
          <w:lang w:val="en-US"/>
        </w:rPr>
        <w:t xml:space="preserve">: </w:t>
      </w:r>
      <w:r w:rsidRPr="001B3423">
        <w:rPr>
          <w:sz w:val="28"/>
          <w:szCs w:val="28"/>
          <w:lang w:val="en-US"/>
        </w:rPr>
        <w:t>http://127.0.0.1:8000/users/</w:t>
      </w:r>
    </w:p>
    <w:p w14:paraId="3D93D4D2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Тело</w:t>
      </w:r>
      <w:r w:rsidRPr="001B3423">
        <w:rPr>
          <w:sz w:val="28"/>
          <w:szCs w:val="28"/>
          <w:lang w:val="en-US"/>
        </w:rPr>
        <w:t xml:space="preserve">: </w:t>
      </w:r>
    </w:p>
    <w:p w14:paraId="6B5852AE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{</w:t>
      </w:r>
    </w:p>
    <w:p w14:paraId="63AD48EA" w14:textId="44714D2D" w:rsidR="001B3423" w:rsidRP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</w:p>
    <w:p w14:paraId="09D333D2" w14:textId="77777777" w:rsidR="001B3423" w:rsidRPr="001B3423" w:rsidRDefault="001B3423" w:rsidP="001B3423">
      <w:pPr>
        <w:spacing w:line="360" w:lineRule="auto"/>
        <w:ind w:firstLine="708"/>
        <w:jc w:val="both"/>
        <w:rPr>
          <w:lang w:val="en-US"/>
        </w:rPr>
      </w:pPr>
      <w:r w:rsidRPr="001B3423">
        <w:rPr>
          <w:sz w:val="28"/>
          <w:szCs w:val="28"/>
          <w:lang w:val="en-US"/>
        </w:rPr>
        <w:t>}</w:t>
      </w:r>
    </w:p>
    <w:p w14:paraId="1CF4C68E" w14:textId="77777777" w:rsidR="001B3423" w:rsidRPr="001B3423" w:rsidRDefault="001B3423" w:rsidP="001B3423">
      <w:pPr>
        <w:spacing w:line="360" w:lineRule="auto"/>
        <w:ind w:firstLine="708"/>
        <w:jc w:val="both"/>
      </w:pPr>
    </w:p>
    <w:p w14:paraId="52376336" w14:textId="381E35FB" w:rsidR="008173D7" w:rsidRDefault="008173D7" w:rsidP="009C1C0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3B593AA" w14:textId="68484F27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Pr="001B3423">
        <w:rPr>
          <w:sz w:val="28"/>
          <w:szCs w:val="28"/>
          <w:lang w:val="en-US"/>
        </w:rPr>
        <w:t xml:space="preserve">. </w:t>
      </w:r>
      <w:proofErr w:type="spellStart"/>
      <w:r w:rsidRPr="001B3423">
        <w:rPr>
          <w:sz w:val="28"/>
          <w:szCs w:val="28"/>
          <w:lang w:val="en-US"/>
        </w:rPr>
        <w:t>Получение</w:t>
      </w:r>
      <w:proofErr w:type="spellEnd"/>
      <w:r w:rsidRPr="001B3423">
        <w:rPr>
          <w:sz w:val="28"/>
          <w:szCs w:val="28"/>
          <w:lang w:val="en-US"/>
        </w:rPr>
        <w:t xml:space="preserve"> </w:t>
      </w:r>
      <w:proofErr w:type="spellStart"/>
      <w:r w:rsidRPr="001B3423">
        <w:rPr>
          <w:sz w:val="28"/>
          <w:szCs w:val="28"/>
          <w:lang w:val="en-US"/>
        </w:rPr>
        <w:t>пользователя</w:t>
      </w:r>
      <w:proofErr w:type="spellEnd"/>
      <w:r w:rsidRPr="001B3423">
        <w:rPr>
          <w:sz w:val="28"/>
          <w:szCs w:val="28"/>
          <w:lang w:val="en-US"/>
        </w:rPr>
        <w:t xml:space="preserve"> с </w:t>
      </w:r>
      <w:r>
        <w:rPr>
          <w:sz w:val="28"/>
          <w:szCs w:val="28"/>
          <w:lang w:val="en-US"/>
        </w:rPr>
        <w:t xml:space="preserve">id </w:t>
      </w:r>
      <w:r w:rsidRPr="001B3423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 xml:space="preserve"> </w:t>
      </w:r>
      <w:r w:rsidRPr="001B3423">
        <w:rPr>
          <w:sz w:val="28"/>
          <w:szCs w:val="28"/>
          <w:lang w:val="en-US"/>
        </w:rPr>
        <w:t>1</w:t>
      </w:r>
    </w:p>
    <w:p w14:paraId="77E66765" w14:textId="77EECB4E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Тип</w:t>
      </w:r>
      <w:r w:rsidRPr="001B3423">
        <w:rPr>
          <w:lang w:val="en-US"/>
        </w:rPr>
        <w:t xml:space="preserve">: </w:t>
      </w:r>
      <w:r w:rsidRPr="001B3423">
        <w:rPr>
          <w:sz w:val="28"/>
          <w:szCs w:val="28"/>
          <w:lang w:val="en-US"/>
        </w:rPr>
        <w:t>GET</w:t>
      </w:r>
    </w:p>
    <w:p w14:paraId="5D1994EF" w14:textId="66B58EE5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URL</w:t>
      </w:r>
      <w:r w:rsidRPr="001B3423">
        <w:rPr>
          <w:sz w:val="28"/>
          <w:szCs w:val="28"/>
          <w:lang w:val="en-US"/>
        </w:rPr>
        <w:t>: http://127.0.0.1:8000/users/</w:t>
      </w:r>
      <w:r>
        <w:rPr>
          <w:sz w:val="28"/>
          <w:szCs w:val="28"/>
          <w:lang w:val="en-US"/>
        </w:rPr>
        <w:t>1/</w:t>
      </w:r>
    </w:p>
    <w:p w14:paraId="39738FC8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Тело</w:t>
      </w:r>
      <w:r w:rsidRPr="001B3423">
        <w:rPr>
          <w:sz w:val="28"/>
          <w:szCs w:val="28"/>
          <w:lang w:val="en-US"/>
        </w:rPr>
        <w:t xml:space="preserve">: </w:t>
      </w:r>
    </w:p>
    <w:p w14:paraId="215FC845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{</w:t>
      </w:r>
    </w:p>
    <w:p w14:paraId="7292C605" w14:textId="77777777" w:rsidR="001B3423" w:rsidRP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</w:p>
    <w:p w14:paraId="03C3AE8C" w14:textId="77777777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}</w:t>
      </w:r>
    </w:p>
    <w:p w14:paraId="503B8ABA" w14:textId="77777777" w:rsid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706C00E1" w14:textId="2C4B9A8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 w:rsidRPr="001B3423">
        <w:rPr>
          <w:sz w:val="28"/>
          <w:szCs w:val="28"/>
        </w:rPr>
        <w:lastRenderedPageBreak/>
        <w:t>4</w:t>
      </w:r>
      <w:r w:rsidRPr="001B3423">
        <w:rPr>
          <w:sz w:val="28"/>
          <w:szCs w:val="28"/>
        </w:rPr>
        <w:t xml:space="preserve">. </w:t>
      </w:r>
      <w:r w:rsidRPr="001B3423">
        <w:rPr>
          <w:sz w:val="28"/>
          <w:szCs w:val="28"/>
        </w:rPr>
        <w:t>Обновление данных</w:t>
      </w:r>
    </w:p>
    <w:p w14:paraId="7A6AAFB2" w14:textId="5C642758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Тип</w:t>
      </w:r>
      <w:r w:rsidRPr="001B3423">
        <w:t xml:space="preserve">: </w:t>
      </w:r>
      <w:r>
        <w:rPr>
          <w:sz w:val="28"/>
          <w:szCs w:val="28"/>
          <w:lang w:val="en-US"/>
        </w:rPr>
        <w:t>PUT</w:t>
      </w:r>
    </w:p>
    <w:p w14:paraId="69E33885" w14:textId="606C769C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URL</w:t>
      </w:r>
      <w:r w:rsidRPr="001B3423">
        <w:rPr>
          <w:sz w:val="28"/>
          <w:szCs w:val="28"/>
        </w:rPr>
        <w:t xml:space="preserve">: </w:t>
      </w:r>
      <w:r w:rsidRPr="001B3423">
        <w:rPr>
          <w:sz w:val="28"/>
          <w:szCs w:val="28"/>
          <w:lang w:val="en-US"/>
        </w:rPr>
        <w:t>http</w:t>
      </w:r>
      <w:r w:rsidRPr="001B3423">
        <w:rPr>
          <w:sz w:val="28"/>
          <w:szCs w:val="28"/>
        </w:rPr>
        <w:t>://</w:t>
      </w:r>
      <w:r w:rsidRPr="001B3423">
        <w:rPr>
          <w:sz w:val="28"/>
          <w:szCs w:val="28"/>
          <w:lang w:val="en-US"/>
        </w:rPr>
        <w:t>localhost</w:t>
      </w:r>
      <w:r w:rsidRPr="001B3423">
        <w:rPr>
          <w:sz w:val="28"/>
          <w:szCs w:val="28"/>
        </w:rPr>
        <w:t>:8000/</w:t>
      </w:r>
      <w:r w:rsidRPr="001B3423">
        <w:rPr>
          <w:sz w:val="28"/>
          <w:szCs w:val="28"/>
          <w:lang w:val="en-US"/>
        </w:rPr>
        <w:t>users</w:t>
      </w:r>
      <w:r w:rsidRPr="001B3423">
        <w:rPr>
          <w:sz w:val="28"/>
          <w:szCs w:val="28"/>
        </w:rPr>
        <w:t>/1/</w:t>
      </w:r>
    </w:p>
    <w:p w14:paraId="4CFC4612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Тело</w:t>
      </w:r>
      <w:r w:rsidRPr="001B3423">
        <w:rPr>
          <w:sz w:val="28"/>
          <w:szCs w:val="28"/>
        </w:rPr>
        <w:t xml:space="preserve">: </w:t>
      </w:r>
    </w:p>
    <w:p w14:paraId="0518EEC5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 w:rsidRPr="001B3423">
        <w:rPr>
          <w:sz w:val="28"/>
          <w:szCs w:val="28"/>
        </w:rPr>
        <w:t>{</w:t>
      </w:r>
    </w:p>
    <w:p w14:paraId="2E851052" w14:textId="7ED9BC44" w:rsid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</w:rPr>
        <w:t>"</w:t>
      </w:r>
      <w:proofErr w:type="spellStart"/>
      <w:r w:rsidRPr="001B3423">
        <w:rPr>
          <w:sz w:val="28"/>
          <w:szCs w:val="28"/>
        </w:rPr>
        <w:t>email</w:t>
      </w:r>
      <w:proofErr w:type="spellEnd"/>
      <w:r w:rsidRPr="001B3423">
        <w:rPr>
          <w:sz w:val="28"/>
          <w:szCs w:val="28"/>
        </w:rPr>
        <w:t xml:space="preserve">": </w:t>
      </w:r>
      <w:hyperlink r:id="rId18" w:history="1">
        <w:r w:rsidRPr="005363C7">
          <w:rPr>
            <w:rStyle w:val="af"/>
            <w:sz w:val="28"/>
            <w:szCs w:val="28"/>
          </w:rPr>
          <w:t>new@mail.ru</w:t>
        </w:r>
      </w:hyperlink>
    </w:p>
    <w:p w14:paraId="3607A2FB" w14:textId="41CFE04C" w:rsidR="001B3423" w:rsidRPr="001B3423" w:rsidRDefault="001B3423" w:rsidP="001B3423">
      <w:pPr>
        <w:spacing w:line="360" w:lineRule="auto"/>
        <w:ind w:firstLine="708"/>
        <w:jc w:val="both"/>
      </w:pPr>
      <w:r w:rsidRPr="001B3423">
        <w:rPr>
          <w:sz w:val="28"/>
          <w:szCs w:val="28"/>
        </w:rPr>
        <w:t>}</w:t>
      </w:r>
    </w:p>
    <w:p w14:paraId="1745EB99" w14:textId="77777777" w:rsidR="001B3423" w:rsidRDefault="001B3423" w:rsidP="001B3423">
      <w:pPr>
        <w:spacing w:line="360" w:lineRule="auto"/>
        <w:ind w:firstLine="708"/>
        <w:jc w:val="both"/>
        <w:rPr>
          <w:lang w:val="en-US"/>
        </w:rPr>
      </w:pPr>
    </w:p>
    <w:p w14:paraId="20CD3D0F" w14:textId="3652656D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lang w:val="en-US"/>
        </w:rPr>
        <w:t>5</w:t>
      </w:r>
      <w:r w:rsidRPr="001B3423">
        <w:rPr>
          <w:sz w:val="28"/>
          <w:szCs w:val="28"/>
        </w:rPr>
        <w:t xml:space="preserve">. </w:t>
      </w:r>
      <w:r w:rsidRPr="001B3423">
        <w:rPr>
          <w:sz w:val="28"/>
          <w:szCs w:val="28"/>
        </w:rPr>
        <w:t>Удаление пользователя</w:t>
      </w:r>
    </w:p>
    <w:p w14:paraId="7CAC37CB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Тип</w:t>
      </w:r>
      <w:r w:rsidRPr="001B3423">
        <w:t xml:space="preserve">: </w:t>
      </w:r>
      <w:r>
        <w:rPr>
          <w:sz w:val="28"/>
          <w:szCs w:val="28"/>
          <w:lang w:val="en-US"/>
        </w:rPr>
        <w:t>PUT</w:t>
      </w:r>
    </w:p>
    <w:p w14:paraId="75E574A8" w14:textId="678DE1CB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URL</w:t>
      </w:r>
      <w:r w:rsidRPr="001B3423">
        <w:rPr>
          <w:sz w:val="28"/>
          <w:szCs w:val="28"/>
        </w:rPr>
        <w:t xml:space="preserve">: </w:t>
      </w:r>
      <w:r w:rsidRPr="001B3423">
        <w:rPr>
          <w:sz w:val="28"/>
          <w:szCs w:val="28"/>
          <w:lang w:val="en-US"/>
        </w:rPr>
        <w:t>http://localhost:8000/users/1/</w:t>
      </w:r>
    </w:p>
    <w:p w14:paraId="7EB9526E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Тело</w:t>
      </w:r>
      <w:r w:rsidRPr="001B3423">
        <w:rPr>
          <w:sz w:val="28"/>
          <w:szCs w:val="28"/>
          <w:lang w:val="en-US"/>
        </w:rPr>
        <w:t xml:space="preserve">: </w:t>
      </w:r>
    </w:p>
    <w:p w14:paraId="269C3A7A" w14:textId="77777777" w:rsidR="001B3423" w:rsidRPr="001B3423" w:rsidRDefault="001B3423" w:rsidP="001B342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B3423">
        <w:rPr>
          <w:sz w:val="28"/>
          <w:szCs w:val="28"/>
          <w:lang w:val="en-US"/>
        </w:rPr>
        <w:t>{</w:t>
      </w:r>
    </w:p>
    <w:p w14:paraId="527C1F2E" w14:textId="549BAF25" w:rsidR="001B3423" w:rsidRDefault="001B3423" w:rsidP="001B3423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</w:p>
    <w:p w14:paraId="7EC4FEC6" w14:textId="77777777" w:rsidR="001B3423" w:rsidRPr="001B3423" w:rsidRDefault="001B3423" w:rsidP="001B3423">
      <w:pPr>
        <w:spacing w:line="360" w:lineRule="auto"/>
        <w:ind w:firstLine="708"/>
        <w:jc w:val="both"/>
        <w:rPr>
          <w:lang w:val="en-US"/>
        </w:rPr>
      </w:pPr>
      <w:r w:rsidRPr="001B3423">
        <w:rPr>
          <w:sz w:val="28"/>
          <w:szCs w:val="28"/>
          <w:lang w:val="en-US"/>
        </w:rPr>
        <w:t>}</w:t>
      </w:r>
    </w:p>
    <w:p w14:paraId="52C479D9" w14:textId="77777777" w:rsidR="008173D7" w:rsidRPr="001B3423" w:rsidRDefault="008173D7" w:rsidP="009C1C0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447908FC" w14:textId="77777777" w:rsidR="008173D7" w:rsidRDefault="008173D7" w:rsidP="008173D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всех запросов представлены ниже.</w:t>
      </w:r>
    </w:p>
    <w:p w14:paraId="39BDE14D" w14:textId="05BDFA9F" w:rsidR="0093742D" w:rsidRDefault="009374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CE1F4E" w14:textId="3DE2B856" w:rsidR="00756AE8" w:rsidRPr="0093742D" w:rsidRDefault="00756AE8" w:rsidP="009C1C0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Примеры запросов с кодом 200</w:t>
      </w:r>
      <w:r w:rsidR="008173D7">
        <w:rPr>
          <w:sz w:val="28"/>
          <w:szCs w:val="28"/>
        </w:rPr>
        <w:t xml:space="preserve"> (при успешном обновл</w:t>
      </w:r>
      <w:r w:rsidR="008173D7">
        <w:rPr>
          <w:sz w:val="28"/>
          <w:szCs w:val="28"/>
        </w:rPr>
        <w:t>е</w:t>
      </w:r>
      <w:r w:rsidR="008173D7">
        <w:rPr>
          <w:sz w:val="28"/>
          <w:szCs w:val="28"/>
        </w:rPr>
        <w:t>нии/получении)</w:t>
      </w:r>
      <w:r>
        <w:rPr>
          <w:sz w:val="28"/>
          <w:szCs w:val="28"/>
        </w:rPr>
        <w:t xml:space="preserve">: </w:t>
      </w:r>
      <w:bookmarkStart w:id="0" w:name="_GoBack"/>
      <w:bookmarkEnd w:id="0"/>
    </w:p>
    <w:p w14:paraId="303CA3F1" w14:textId="216A30DD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0BCEA6B1" w14:textId="31995870" w:rsidR="00756AE8" w:rsidRDefault="00756AE8" w:rsidP="00756AE8">
      <w:pPr>
        <w:pStyle w:val="-"/>
      </w:pPr>
      <w:r w:rsidRPr="00756AE8">
        <w:drawing>
          <wp:inline distT="0" distB="0" distL="0" distR="0" wp14:anchorId="0A99D357" wp14:editId="0B85B421">
            <wp:extent cx="6335686" cy="3365500"/>
            <wp:effectExtent l="0" t="0" r="8255" b="6350"/>
            <wp:docPr id="41" name="Рисунок 41" descr="C:\Users\nikit\Downloads\Telegram Desktop\Снимок экрана 2025-04-04 223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kit\Downloads\Telegram Desktop\Снимок экрана 2025-04-04 2236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96" cy="33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97E4" w14:textId="01E15FBC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62E28D1D" w14:textId="5C9636EC" w:rsidR="00756AE8" w:rsidRDefault="00756AE8" w:rsidP="00756AE8">
      <w:pPr>
        <w:pStyle w:val="-"/>
      </w:pPr>
      <w:r>
        <w:rPr>
          <w:noProof/>
        </w:rPr>
        <w:drawing>
          <wp:inline distT="0" distB="0" distL="0" distR="0" wp14:anchorId="09C5F379" wp14:editId="0A120D0E">
            <wp:extent cx="6032500" cy="3282040"/>
            <wp:effectExtent l="0" t="0" r="6350" b="0"/>
            <wp:docPr id="40" name="Рисунок 40" descr="C:\Users\nikit\Downloads\Telegram Desktop\Снимок экрана 2025-04-04 22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kit\Downloads\Telegram Desktop\Снимок экрана 2025-04-04 2236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r="8" b="6949"/>
                    <a:stretch/>
                  </pic:blipFill>
                  <pic:spPr bwMode="auto">
                    <a:xfrm>
                      <a:off x="0" y="0"/>
                      <a:ext cx="6036908" cy="32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7F5B" w14:textId="77777777" w:rsidR="00756AE8" w:rsidRDefault="00756AE8" w:rsidP="00756AE8">
      <w:pPr>
        <w:pStyle w:val="1-"/>
      </w:pPr>
    </w:p>
    <w:p w14:paraId="718B80C3" w14:textId="4D7B513C" w:rsidR="00756AE8" w:rsidRPr="00756AE8" w:rsidRDefault="00756AE8" w:rsidP="00756AE8">
      <w:pPr>
        <w:pStyle w:val="1-"/>
      </w:pPr>
      <w:r>
        <w:lastRenderedPageBreak/>
        <w:t xml:space="preserve">3. </w:t>
      </w:r>
      <w:r>
        <w:rPr>
          <w:noProof/>
        </w:rPr>
        <w:drawing>
          <wp:inline distT="0" distB="0" distL="0" distR="0" wp14:anchorId="0EE84769" wp14:editId="0D409301">
            <wp:extent cx="5964918" cy="1892300"/>
            <wp:effectExtent l="0" t="0" r="0" b="0"/>
            <wp:docPr id="37" name="Рисунок 37" descr="C:\Users\nikit\Downloads\Telegram Desktop\Снимок экрана 2025-04-04 224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kit\Downloads\Telegram Desktop\Снимок экрана 2025-04-04 2240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30"/>
                    <a:stretch/>
                  </pic:blipFill>
                  <pic:spPr bwMode="auto">
                    <a:xfrm>
                      <a:off x="0" y="0"/>
                      <a:ext cx="5971354" cy="1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61D7F" w14:textId="77777777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</w:p>
    <w:p w14:paraId="284C75DE" w14:textId="7F07456A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77D885CC" w14:textId="4891CB2F" w:rsidR="00756AE8" w:rsidRDefault="00756AE8" w:rsidP="00756AE8">
      <w:pPr>
        <w:pStyle w:val="-"/>
      </w:pPr>
      <w:r>
        <w:rPr>
          <w:noProof/>
        </w:rPr>
        <w:drawing>
          <wp:inline distT="0" distB="0" distL="0" distR="0" wp14:anchorId="1C2CAF74" wp14:editId="75BDB56E">
            <wp:extent cx="5797550" cy="3289959"/>
            <wp:effectExtent l="0" t="0" r="0" b="5715"/>
            <wp:docPr id="35" name="Рисунок 35" descr="C:\Users\nikit\Downloads\Telegram Desktop\Снимок экрана 2025-04-04 222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kit\Downloads\Telegram Desktop\Снимок экрана 2025-04-04 2224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70" cy="32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B72" w14:textId="77777777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</w:p>
    <w:p w14:paraId="201920AD" w14:textId="16655F82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01543441" w14:textId="45CC41F3" w:rsidR="00756AE8" w:rsidRDefault="00756AE8" w:rsidP="00756AE8">
      <w:pPr>
        <w:pStyle w:val="-"/>
      </w:pPr>
      <w:r>
        <w:rPr>
          <w:noProof/>
        </w:rPr>
        <w:lastRenderedPageBreak/>
        <w:drawing>
          <wp:inline distT="0" distB="0" distL="0" distR="0" wp14:anchorId="480AF340" wp14:editId="5812E35D">
            <wp:extent cx="6045200" cy="3294924"/>
            <wp:effectExtent l="0" t="0" r="0" b="1270"/>
            <wp:docPr id="30" name="Рисунок 30" descr="C:\Users\nikit\Downloads\Telegram Desktop\Снимок экрана 2025-04-01 142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\Downloads\Telegram Desktop\Снимок экрана 2025-04-01 1421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86" cy="32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8172" w14:textId="3C42E73B" w:rsidR="00756AE8" w:rsidRDefault="00756AE8" w:rsidP="009C1C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6610BFBB" w14:textId="10EF366D" w:rsidR="00756AE8" w:rsidRDefault="00756AE8" w:rsidP="00756AE8">
      <w:pPr>
        <w:pStyle w:val="-"/>
      </w:pPr>
      <w:r>
        <w:rPr>
          <w:noProof/>
        </w:rPr>
        <w:drawing>
          <wp:inline distT="0" distB="0" distL="0" distR="0" wp14:anchorId="4407A13B" wp14:editId="73C11FA9">
            <wp:extent cx="5778500" cy="3319935"/>
            <wp:effectExtent l="0" t="0" r="0" b="0"/>
            <wp:docPr id="29" name="Рисунок 29" descr="C:\Users\nikit\Downloads\Telegram Desktop\Снимок экрана 2025-04-01 142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it\Downloads\Telegram Desktop\Снимок экрана 2025-04-01 1420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3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9B4C" w14:textId="77777777" w:rsidR="00756AE8" w:rsidRDefault="00756AE8" w:rsidP="00756AE8">
      <w:pPr>
        <w:pStyle w:val="1-"/>
      </w:pPr>
    </w:p>
    <w:p w14:paraId="382B9CC9" w14:textId="077CC635" w:rsidR="00756AE8" w:rsidRDefault="00756AE8" w:rsidP="00756AE8">
      <w:pPr>
        <w:pStyle w:val="1-"/>
      </w:pPr>
      <w:r>
        <w:t>7.</w:t>
      </w:r>
    </w:p>
    <w:p w14:paraId="7C2A8D54" w14:textId="5B95AA02" w:rsidR="00756AE8" w:rsidRDefault="008173D7" w:rsidP="008173D7">
      <w:pPr>
        <w:pStyle w:val="-"/>
      </w:pPr>
      <w:r>
        <w:rPr>
          <w:noProof/>
        </w:rPr>
        <w:lastRenderedPageBreak/>
        <w:drawing>
          <wp:inline distT="0" distB="0" distL="0" distR="0" wp14:anchorId="17A7EFB0" wp14:editId="77CC2BFE">
            <wp:extent cx="5943597" cy="3276600"/>
            <wp:effectExtent l="0" t="0" r="635" b="0"/>
            <wp:docPr id="23" name="Рисунок 23" descr="C:\Users\nikit\Downloads\Telegram Desktop\Снимок экрана 2025-04-04 224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\Downloads\Telegram Desktop\Снимок экрана 2025-04-04 2246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6" cy="32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57BC" w14:textId="3B261EA0" w:rsidR="008173D7" w:rsidRDefault="008173D7">
      <w:pPr>
        <w:rPr>
          <w:rFonts w:eastAsiaTheme="minorEastAsia"/>
          <w:sz w:val="28"/>
          <w:szCs w:val="28"/>
        </w:rPr>
      </w:pPr>
      <w:r>
        <w:br w:type="page"/>
      </w:r>
    </w:p>
    <w:p w14:paraId="3208EFCA" w14:textId="6512514B" w:rsidR="008173D7" w:rsidRDefault="008173D7" w:rsidP="008173D7">
      <w:pPr>
        <w:pStyle w:val="1-"/>
      </w:pPr>
      <w:r>
        <w:lastRenderedPageBreak/>
        <w:t>8.</w:t>
      </w:r>
    </w:p>
    <w:p w14:paraId="5D8C291E" w14:textId="0AC58B95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578884BB" wp14:editId="2B58DD37">
            <wp:extent cx="5854700" cy="3316058"/>
            <wp:effectExtent l="0" t="0" r="0" b="0"/>
            <wp:docPr id="26" name="Рисунок 26" descr="C:\Users\nikit\Downloads\Telegram Desktop\Снимок экрана 2025-04-04 224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\Downloads\Telegram Desktop\Снимок экрана 2025-04-04 2248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31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BB9A" w14:textId="77777777" w:rsidR="008173D7" w:rsidRDefault="008173D7" w:rsidP="008173D7">
      <w:pPr>
        <w:pStyle w:val="1-"/>
      </w:pPr>
    </w:p>
    <w:p w14:paraId="2D1EE75A" w14:textId="6FCF9E45" w:rsidR="008173D7" w:rsidRDefault="008173D7" w:rsidP="008173D7">
      <w:pPr>
        <w:pStyle w:val="1-"/>
      </w:pPr>
      <w:r>
        <w:t>9.</w:t>
      </w:r>
    </w:p>
    <w:p w14:paraId="159E2A76" w14:textId="66205CC2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02936A4D" wp14:editId="080460C3">
            <wp:extent cx="5860505" cy="2997200"/>
            <wp:effectExtent l="0" t="0" r="6985" b="0"/>
            <wp:docPr id="21" name="Рисунок 21" descr="C:\Users\nikit\Downloads\Telegram Desktop\Снимок экрана 2025-04-04 22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\Downloads\Telegram Desktop\Снимок экрана 2025-04-04 22424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0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C9D8" w14:textId="584C355D" w:rsidR="008173D7" w:rsidRDefault="008173D7">
      <w:pPr>
        <w:rPr>
          <w:rFonts w:eastAsiaTheme="minorEastAsia"/>
          <w:sz w:val="28"/>
          <w:szCs w:val="28"/>
        </w:rPr>
      </w:pPr>
      <w:r>
        <w:br w:type="page"/>
      </w:r>
    </w:p>
    <w:p w14:paraId="7EA81F13" w14:textId="7E13F0B9" w:rsidR="008173D7" w:rsidRDefault="008173D7" w:rsidP="008173D7">
      <w:pPr>
        <w:pStyle w:val="1-"/>
      </w:pPr>
      <w:r>
        <w:lastRenderedPageBreak/>
        <w:t>10.</w:t>
      </w:r>
    </w:p>
    <w:p w14:paraId="12BD2A7E" w14:textId="729BC552" w:rsidR="008173D7" w:rsidRP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5CEDD765" wp14:editId="752BDA16">
            <wp:extent cx="6340390" cy="3384550"/>
            <wp:effectExtent l="0" t="0" r="3810" b="6350"/>
            <wp:docPr id="22" name="Рисунок 22" descr="C:\Users\nikit\Downloads\Telegram Desktop\Снимок экрана 2025-04-04 224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\Downloads\Telegram Desktop\Снимок экрана 2025-04-04 2243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414" cy="338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A67B" w14:textId="3DC68B31" w:rsidR="008173D7" w:rsidRDefault="008173D7">
      <w:pPr>
        <w:rPr>
          <w:rFonts w:eastAsiaTheme="minorEastAsia"/>
          <w:sz w:val="28"/>
          <w:szCs w:val="28"/>
        </w:rPr>
      </w:pPr>
      <w:r>
        <w:br w:type="page"/>
      </w:r>
    </w:p>
    <w:p w14:paraId="6FBFBC95" w14:textId="0E32A31B" w:rsidR="008173D7" w:rsidRDefault="008173D7" w:rsidP="008173D7">
      <w:pPr>
        <w:pStyle w:val="1-"/>
      </w:pPr>
      <w:r>
        <w:lastRenderedPageBreak/>
        <w:t>Примеры запросов с кодом 201 (при успешном создании)</w:t>
      </w:r>
    </w:p>
    <w:p w14:paraId="3A2C81CC" w14:textId="2FA06B23" w:rsidR="008173D7" w:rsidRDefault="008173D7" w:rsidP="008173D7">
      <w:pPr>
        <w:pStyle w:val="1-"/>
      </w:pPr>
      <w:r>
        <w:t>1.</w:t>
      </w:r>
    </w:p>
    <w:p w14:paraId="587C323E" w14:textId="6548B081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30A83748" wp14:editId="1B4A7A7D">
            <wp:extent cx="6337173" cy="3511550"/>
            <wp:effectExtent l="0" t="0" r="6985" b="0"/>
            <wp:docPr id="39" name="Рисунок 39" descr="C:\Users\nikit\Downloads\Telegram Desktop\Снимок экрана 2025-04-04 223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kit\Downloads\Telegram Desktop\Снимок экрана 2025-04-04 2234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82"/>
                    <a:stretch/>
                  </pic:blipFill>
                  <pic:spPr bwMode="auto">
                    <a:xfrm>
                      <a:off x="0" y="0"/>
                      <a:ext cx="6338255" cy="35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9CCF4" w14:textId="77777777" w:rsidR="008173D7" w:rsidRDefault="008173D7" w:rsidP="008173D7">
      <w:pPr>
        <w:pStyle w:val="1-"/>
      </w:pPr>
    </w:p>
    <w:p w14:paraId="11486152" w14:textId="0766C8AF" w:rsidR="008173D7" w:rsidRDefault="008173D7" w:rsidP="008173D7">
      <w:pPr>
        <w:pStyle w:val="1-"/>
      </w:pPr>
      <w:r>
        <w:t>2.</w:t>
      </w:r>
    </w:p>
    <w:p w14:paraId="20CA2E81" w14:textId="295444D3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20E11185" wp14:editId="7205B0FE">
            <wp:extent cx="6266155" cy="3530600"/>
            <wp:effectExtent l="0" t="0" r="1905" b="0"/>
            <wp:docPr id="34" name="Рисунок 34" descr="C:\Users\nikit\Downloads\Telegram Desktop\Снимок экрана 2025-04-01 144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kit\Downloads\Telegram Desktop\Снимок экрана 2025-04-01 1447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705" cy="353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02B9" w14:textId="77777777" w:rsidR="008173D7" w:rsidRDefault="008173D7" w:rsidP="008173D7">
      <w:pPr>
        <w:pStyle w:val="1-"/>
      </w:pPr>
    </w:p>
    <w:p w14:paraId="1AC95631" w14:textId="77777777" w:rsidR="008173D7" w:rsidRDefault="008173D7" w:rsidP="008173D7">
      <w:pPr>
        <w:pStyle w:val="1-"/>
      </w:pPr>
    </w:p>
    <w:p w14:paraId="38FC4741" w14:textId="438F5592" w:rsidR="008173D7" w:rsidRDefault="008173D7" w:rsidP="008173D7">
      <w:pPr>
        <w:pStyle w:val="1-"/>
      </w:pPr>
      <w:r>
        <w:lastRenderedPageBreak/>
        <w:t>3.</w:t>
      </w:r>
    </w:p>
    <w:p w14:paraId="41465DF5" w14:textId="6EEEB381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56695ACA" wp14:editId="48EDA2B6">
            <wp:extent cx="6015191" cy="3390900"/>
            <wp:effectExtent l="0" t="0" r="5080" b="0"/>
            <wp:docPr id="33" name="Рисунок 33" descr="C:\Users\nikit\Downloads\Telegram Desktop\Снимок экрана 2025-04-01 144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it\Downloads\Telegram Desktop\Снимок экрана 2025-04-01 1447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64" cy="339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EA12" w14:textId="77777777" w:rsidR="008173D7" w:rsidRDefault="008173D7" w:rsidP="008173D7">
      <w:pPr>
        <w:pStyle w:val="1-"/>
      </w:pPr>
    </w:p>
    <w:p w14:paraId="7C2B9917" w14:textId="34D91A7A" w:rsidR="008173D7" w:rsidRDefault="008173D7" w:rsidP="008173D7">
      <w:pPr>
        <w:pStyle w:val="1-"/>
      </w:pPr>
      <w:r>
        <w:t>4.</w:t>
      </w:r>
    </w:p>
    <w:p w14:paraId="2F9CFE6B" w14:textId="7EAE56F1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014A614D" wp14:editId="0C87020C">
            <wp:extent cx="6205428" cy="3638550"/>
            <wp:effectExtent l="0" t="0" r="5080" b="0"/>
            <wp:docPr id="32" name="Рисунок 32" descr="C:\Users\nikit\Downloads\Telegram Desktop\Снимок экрана 2025-04-01 144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\Downloads\Telegram Desktop\Снимок экрана 2025-04-01 1441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/>
                  </pic:blipFill>
                  <pic:spPr bwMode="auto">
                    <a:xfrm>
                      <a:off x="0" y="0"/>
                      <a:ext cx="6213346" cy="364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650C4" w14:textId="77777777" w:rsidR="008173D7" w:rsidRDefault="008173D7" w:rsidP="008173D7">
      <w:pPr>
        <w:pStyle w:val="1-"/>
      </w:pPr>
    </w:p>
    <w:p w14:paraId="09100F53" w14:textId="77777777" w:rsidR="008173D7" w:rsidRDefault="008173D7" w:rsidP="008173D7">
      <w:pPr>
        <w:pStyle w:val="1-"/>
      </w:pPr>
    </w:p>
    <w:p w14:paraId="4828A17E" w14:textId="77777777" w:rsidR="008173D7" w:rsidRDefault="008173D7" w:rsidP="008173D7">
      <w:pPr>
        <w:pStyle w:val="1-"/>
      </w:pPr>
    </w:p>
    <w:p w14:paraId="059F8672" w14:textId="53F56AD3" w:rsidR="008173D7" w:rsidRDefault="008173D7" w:rsidP="008173D7">
      <w:pPr>
        <w:pStyle w:val="1-"/>
      </w:pPr>
      <w:r>
        <w:lastRenderedPageBreak/>
        <w:t>5.</w:t>
      </w:r>
    </w:p>
    <w:p w14:paraId="59C83D68" w14:textId="5460E802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24B186C5" wp14:editId="083BA644">
            <wp:extent cx="6139357" cy="3206750"/>
            <wp:effectExtent l="0" t="0" r="0" b="0"/>
            <wp:docPr id="20" name="Рисунок 20" descr="C:\Users\nikit\Downloads\Telegram Desktop\Снимок экрана 2025-04-04 22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\Downloads\Telegram Desktop\Снимок экрана 2025-04-04 2241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57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3805" w14:textId="77777777" w:rsidR="008173D7" w:rsidRDefault="008173D7" w:rsidP="008173D7">
      <w:pPr>
        <w:pStyle w:val="1-"/>
      </w:pPr>
    </w:p>
    <w:p w14:paraId="3380164C" w14:textId="738A9650" w:rsidR="008173D7" w:rsidRDefault="008173D7" w:rsidP="008173D7">
      <w:pPr>
        <w:pStyle w:val="1-"/>
      </w:pPr>
      <w:r>
        <w:t>6.</w:t>
      </w:r>
    </w:p>
    <w:p w14:paraId="53E42C76" w14:textId="25685328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2E4AE8F8" wp14:editId="5DD278ED">
            <wp:extent cx="6223782" cy="3568700"/>
            <wp:effectExtent l="0" t="0" r="5715" b="0"/>
            <wp:docPr id="25" name="Рисунок 25" descr="C:\Users\nikit\Downloads\Telegram Desktop\Снимок экрана 2025-04-04 224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\Downloads\Telegram Desktop\Снимок экрана 2025-04-04 2247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083" cy="357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FEED" w14:textId="3FC1BA57" w:rsidR="008173D7" w:rsidRDefault="008173D7">
      <w:pPr>
        <w:rPr>
          <w:rFonts w:eastAsiaTheme="minorEastAsia"/>
          <w:sz w:val="28"/>
          <w:szCs w:val="28"/>
        </w:rPr>
      </w:pPr>
      <w:r>
        <w:br w:type="page"/>
      </w:r>
    </w:p>
    <w:p w14:paraId="06167958" w14:textId="4BC782DF" w:rsidR="008173D7" w:rsidRDefault="008173D7" w:rsidP="008173D7">
      <w:pPr>
        <w:pStyle w:val="1-"/>
      </w:pPr>
      <w:r>
        <w:lastRenderedPageBreak/>
        <w:t>Примеры запросов с кодом 204 (вернулся ответ с пустыми полями, например, при удалении).</w:t>
      </w:r>
    </w:p>
    <w:p w14:paraId="3FF48D03" w14:textId="23D28A6D" w:rsidR="008173D7" w:rsidRDefault="008173D7" w:rsidP="008173D7">
      <w:pPr>
        <w:pStyle w:val="1-"/>
      </w:pPr>
      <w:r>
        <w:t>1.</w:t>
      </w:r>
    </w:p>
    <w:p w14:paraId="2DD4F3A2" w14:textId="77777777" w:rsidR="00756AE8" w:rsidRDefault="009C1C08" w:rsidP="00756AE8">
      <w:pPr>
        <w:pStyle w:val="-"/>
      </w:pPr>
      <w:r>
        <w:rPr>
          <w:noProof/>
        </w:rPr>
        <w:drawing>
          <wp:inline distT="0" distB="0" distL="0" distR="0" wp14:anchorId="192820E8" wp14:editId="236330F8">
            <wp:extent cx="6156435" cy="1676400"/>
            <wp:effectExtent l="0" t="0" r="0" b="0"/>
            <wp:docPr id="43" name="Рисунок 43" descr="C:\Users\nikit\Downloads\Telegram Desktop\Снимок экрана 2025-04-04 22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kit\Downloads\Telegram Desktop\Снимок экрана 2025-04-04 2241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0" cy="16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455F" w14:textId="77777777" w:rsidR="008173D7" w:rsidRDefault="008173D7" w:rsidP="008173D7">
      <w:pPr>
        <w:pStyle w:val="1-"/>
      </w:pPr>
    </w:p>
    <w:p w14:paraId="761E3B19" w14:textId="2588E225" w:rsidR="00756AE8" w:rsidRDefault="008173D7" w:rsidP="008173D7">
      <w:pPr>
        <w:pStyle w:val="1-"/>
      </w:pPr>
      <w:r>
        <w:t>2.</w:t>
      </w:r>
    </w:p>
    <w:p w14:paraId="07BCB061" w14:textId="5D93472C" w:rsidR="00756AE8" w:rsidRDefault="009C1C08" w:rsidP="00756AE8">
      <w:pPr>
        <w:pStyle w:val="-"/>
      </w:pPr>
      <w:r w:rsidRPr="00756AE8">
        <w:drawing>
          <wp:inline distT="0" distB="0" distL="0" distR="0" wp14:anchorId="338327DE" wp14:editId="53AC5100">
            <wp:extent cx="6140450" cy="1454150"/>
            <wp:effectExtent l="0" t="0" r="0" b="0"/>
            <wp:docPr id="42" name="Рисунок 42" descr="C:\Users\nikit\Downloads\Telegram Desktop\Снимок экрана 2025-04-04 223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kit\Downloads\Telegram Desktop\Снимок экрана 2025-04-04 2237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7"/>
                    <a:stretch/>
                  </pic:blipFill>
                  <pic:spPr bwMode="auto">
                    <a:xfrm>
                      <a:off x="0" y="0"/>
                      <a:ext cx="6152107" cy="14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D4A9" w14:textId="77777777" w:rsidR="008173D7" w:rsidRDefault="008173D7" w:rsidP="008173D7">
      <w:pPr>
        <w:pStyle w:val="1-"/>
      </w:pPr>
    </w:p>
    <w:p w14:paraId="2043A2D9" w14:textId="77777777" w:rsidR="008173D7" w:rsidRDefault="008173D7" w:rsidP="008173D7">
      <w:pPr>
        <w:pStyle w:val="-"/>
        <w:ind w:firstLine="708"/>
        <w:jc w:val="left"/>
      </w:pPr>
      <w:r>
        <w:t>3.</w:t>
      </w:r>
    </w:p>
    <w:p w14:paraId="526A93CB" w14:textId="77777777" w:rsidR="008173D7" w:rsidRDefault="009C1C08" w:rsidP="008173D7">
      <w:pPr>
        <w:pStyle w:val="-"/>
        <w:jc w:val="left"/>
      </w:pPr>
      <w:r>
        <w:rPr>
          <w:noProof/>
        </w:rPr>
        <w:drawing>
          <wp:inline distT="0" distB="0" distL="0" distR="0" wp14:anchorId="073EA26B" wp14:editId="381B0C2C">
            <wp:extent cx="6330547" cy="2298700"/>
            <wp:effectExtent l="0" t="0" r="0" b="6350"/>
            <wp:docPr id="38" name="Рисунок 38" descr="C:\Users\nikit\Downloads\Telegram Desktop\Снимок экрана 2025-04-04 224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\Downloads\Telegram Desktop\Снимок экрана 2025-04-04 22434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757" cy="229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809A" w14:textId="12F37A3A" w:rsidR="008173D7" w:rsidRDefault="008173D7">
      <w:pPr>
        <w:rPr>
          <w:rFonts w:eastAsiaTheme="minorEastAsia"/>
          <w:sz w:val="28"/>
          <w:szCs w:val="28"/>
        </w:rPr>
      </w:pPr>
      <w:r>
        <w:br w:type="page"/>
      </w:r>
    </w:p>
    <w:p w14:paraId="21A4BFB1" w14:textId="56EFB375" w:rsidR="008173D7" w:rsidRDefault="008173D7" w:rsidP="008173D7">
      <w:pPr>
        <w:pStyle w:val="1-"/>
      </w:pPr>
      <w:r>
        <w:lastRenderedPageBreak/>
        <w:t>4.</w:t>
      </w:r>
    </w:p>
    <w:p w14:paraId="485A9AC1" w14:textId="6BB20908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28117902" wp14:editId="7430B12C">
            <wp:extent cx="5562600" cy="2794000"/>
            <wp:effectExtent l="0" t="0" r="0" b="6350"/>
            <wp:docPr id="36" name="Рисунок 36" descr="C:\Users\nikit\Downloads\Telegram Desktop\Снимок экрана 2025-04-04 22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it\Downloads\Telegram Desktop\Снимок экрана 2025-04-04 2233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61"/>
                    <a:stretch/>
                  </pic:blipFill>
                  <pic:spPr bwMode="auto">
                    <a:xfrm>
                      <a:off x="0" y="0"/>
                      <a:ext cx="5567364" cy="279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C7BE" w14:textId="77777777" w:rsidR="008173D7" w:rsidRDefault="008173D7" w:rsidP="008173D7">
      <w:pPr>
        <w:pStyle w:val="1-"/>
      </w:pPr>
    </w:p>
    <w:p w14:paraId="11408716" w14:textId="3B61E9A2" w:rsidR="008173D7" w:rsidRDefault="008173D7" w:rsidP="008173D7">
      <w:pPr>
        <w:pStyle w:val="1-"/>
      </w:pPr>
      <w:r>
        <w:t>5.</w:t>
      </w:r>
    </w:p>
    <w:p w14:paraId="738B2045" w14:textId="4BCAE4C7" w:rsidR="008173D7" w:rsidRDefault="008173D7" w:rsidP="008173D7">
      <w:pPr>
        <w:pStyle w:val="-"/>
      </w:pPr>
      <w:r>
        <w:rPr>
          <w:noProof/>
        </w:rPr>
        <w:drawing>
          <wp:inline distT="0" distB="0" distL="0" distR="0" wp14:anchorId="41B79137" wp14:editId="2A862327">
            <wp:extent cx="5939790" cy="1655362"/>
            <wp:effectExtent l="0" t="0" r="3810" b="2540"/>
            <wp:docPr id="24" name="Рисунок 24" descr="C:\Users\nikit\Downloads\Telegram Desktop\Снимок экрана 2025-04-04 224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\Downloads\Telegram Desktop\Снимок экрана 2025-04-04 2247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EC7" w14:textId="77777777" w:rsidR="008173D7" w:rsidRDefault="008173D7" w:rsidP="008173D7">
      <w:pPr>
        <w:pStyle w:val="1-"/>
      </w:pPr>
    </w:p>
    <w:p w14:paraId="3B7E30AA" w14:textId="558431AC" w:rsidR="008173D7" w:rsidRDefault="008173D7" w:rsidP="008173D7">
      <w:pPr>
        <w:pStyle w:val="1-"/>
      </w:pPr>
      <w:r>
        <w:t>6.</w:t>
      </w:r>
    </w:p>
    <w:p w14:paraId="757A206B" w14:textId="1F2FDDD6" w:rsidR="00CA5658" w:rsidRDefault="008173D7" w:rsidP="008173D7">
      <w:pPr>
        <w:pStyle w:val="-"/>
      </w:pPr>
      <w:r>
        <w:rPr>
          <w:noProof/>
        </w:rPr>
        <w:drawing>
          <wp:inline distT="0" distB="0" distL="0" distR="0" wp14:anchorId="44846305" wp14:editId="159DDF12">
            <wp:extent cx="5981056" cy="2660650"/>
            <wp:effectExtent l="0" t="0" r="1270" b="6350"/>
            <wp:docPr id="27" name="Рисунок 27" descr="C:\Users\nikit\Downloads\Telegram Desktop\Снимок экрана 2025-04-01 135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it\Downloads\Telegram Desktop\Снимок экрана 2025-04-01 13524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56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206A" w14:textId="20E28F7C" w:rsidR="001B3423" w:rsidRDefault="001B3423" w:rsidP="001B3423">
      <w:pPr>
        <w:pStyle w:val="1"/>
        <w:rPr>
          <w:lang w:val="en-US"/>
        </w:rPr>
      </w:pPr>
      <w:r>
        <w:lastRenderedPageBreak/>
        <w:t>Структура API</w:t>
      </w:r>
    </w:p>
    <w:p w14:paraId="540A50A9" w14:textId="37A75FBA" w:rsidR="004121E0" w:rsidRPr="004121E0" w:rsidRDefault="004121E0" w:rsidP="004121E0">
      <w:pPr>
        <w:pStyle w:val="1-"/>
      </w:pPr>
      <w:r>
        <w:t>Пример структуры на основе модели пользователя.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1B3423" w14:paraId="72FDA407" w14:textId="77777777" w:rsidTr="001B3423">
        <w:tc>
          <w:tcPr>
            <w:tcW w:w="3190" w:type="dxa"/>
            <w:vAlign w:val="center"/>
          </w:tcPr>
          <w:p w14:paraId="4B6C0289" w14:textId="610C9BBA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Метод</w:t>
            </w:r>
          </w:p>
        </w:tc>
        <w:tc>
          <w:tcPr>
            <w:tcW w:w="3190" w:type="dxa"/>
            <w:vAlign w:val="center"/>
          </w:tcPr>
          <w:p w14:paraId="09AA1BD6" w14:textId="623DE0C9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3190" w:type="dxa"/>
            <w:vAlign w:val="center"/>
          </w:tcPr>
          <w:p w14:paraId="5DFAA0F4" w14:textId="70CF377D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B3423" w14:paraId="5B6F24D5" w14:textId="77777777" w:rsidTr="001B3423">
        <w:tc>
          <w:tcPr>
            <w:tcW w:w="3190" w:type="dxa"/>
            <w:vAlign w:val="center"/>
          </w:tcPr>
          <w:p w14:paraId="078A9642" w14:textId="7BB44D85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POST</w:t>
            </w:r>
          </w:p>
        </w:tc>
        <w:tc>
          <w:tcPr>
            <w:tcW w:w="3190" w:type="dxa"/>
            <w:vAlign w:val="center"/>
          </w:tcPr>
          <w:p w14:paraId="6AB3233D" w14:textId="233D65F9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/</w:t>
            </w:r>
            <w:proofErr w:type="spellStart"/>
            <w:r>
              <w:t>users</w:t>
            </w:r>
            <w:proofErr w:type="spellEnd"/>
            <w:r>
              <w:t>/</w:t>
            </w:r>
          </w:p>
        </w:tc>
        <w:tc>
          <w:tcPr>
            <w:tcW w:w="3190" w:type="dxa"/>
            <w:vAlign w:val="center"/>
          </w:tcPr>
          <w:p w14:paraId="755BBD03" w14:textId="37536B7F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Создание пользователя</w:t>
            </w:r>
          </w:p>
        </w:tc>
      </w:tr>
      <w:tr w:rsidR="001B3423" w14:paraId="2838CD33" w14:textId="77777777" w:rsidTr="001B3423">
        <w:tc>
          <w:tcPr>
            <w:tcW w:w="3190" w:type="dxa"/>
            <w:vAlign w:val="center"/>
          </w:tcPr>
          <w:p w14:paraId="51E4EC40" w14:textId="7C2CF0C7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GET</w:t>
            </w:r>
          </w:p>
        </w:tc>
        <w:tc>
          <w:tcPr>
            <w:tcW w:w="3190" w:type="dxa"/>
            <w:vAlign w:val="center"/>
          </w:tcPr>
          <w:p w14:paraId="56482A2A" w14:textId="1F757DEE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/</w:t>
            </w:r>
            <w:proofErr w:type="spellStart"/>
            <w:r>
              <w:t>users</w:t>
            </w:r>
            <w:proofErr w:type="spellEnd"/>
            <w:r>
              <w:t>/</w:t>
            </w:r>
            <w:proofErr w:type="spellStart"/>
            <w:r>
              <w:t>list</w:t>
            </w:r>
            <w:proofErr w:type="spellEnd"/>
            <w:r>
              <w:t>/</w:t>
            </w:r>
          </w:p>
        </w:tc>
        <w:tc>
          <w:tcPr>
            <w:tcW w:w="3190" w:type="dxa"/>
            <w:vAlign w:val="center"/>
          </w:tcPr>
          <w:p w14:paraId="24FCDCAB" w14:textId="77777777" w:rsidR="001B3423" w:rsidRDefault="001B3423" w:rsidP="001B3423">
            <w:pPr>
              <w:pStyle w:val="aff1"/>
              <w:jc w:val="center"/>
            </w:pPr>
            <w:r>
              <w:t>Список пользов</w:t>
            </w:r>
            <w:r>
              <w:t>а</w:t>
            </w:r>
            <w:r>
              <w:t>телей</w:t>
            </w:r>
          </w:p>
          <w:p w14:paraId="29868213" w14:textId="77777777" w:rsidR="001B3423" w:rsidRDefault="001B3423" w:rsidP="001B3423">
            <w:pPr>
              <w:pStyle w:val="aff1"/>
              <w:jc w:val="center"/>
              <w:rPr>
                <w:lang w:val="en-US"/>
              </w:rPr>
            </w:pPr>
          </w:p>
        </w:tc>
      </w:tr>
      <w:tr w:rsidR="001B3423" w14:paraId="3E4BD98B" w14:textId="77777777" w:rsidTr="001B3423">
        <w:tc>
          <w:tcPr>
            <w:tcW w:w="3190" w:type="dxa"/>
            <w:vAlign w:val="center"/>
          </w:tcPr>
          <w:p w14:paraId="2624DD25" w14:textId="631DFF46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GET</w:t>
            </w:r>
          </w:p>
        </w:tc>
        <w:tc>
          <w:tcPr>
            <w:tcW w:w="3190" w:type="dxa"/>
            <w:vAlign w:val="center"/>
          </w:tcPr>
          <w:p w14:paraId="6F449015" w14:textId="4F0ED05E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/</w:t>
            </w:r>
            <w:proofErr w:type="spellStart"/>
            <w:r>
              <w:t>users</w:t>
            </w:r>
            <w:proofErr w:type="spellEnd"/>
            <w:r>
              <w:t>/&lt;</w:t>
            </w:r>
            <w:proofErr w:type="spellStart"/>
            <w:r>
              <w:t>id</w:t>
            </w:r>
            <w:proofErr w:type="spellEnd"/>
            <w:r>
              <w:t>&gt;/</w:t>
            </w:r>
          </w:p>
        </w:tc>
        <w:tc>
          <w:tcPr>
            <w:tcW w:w="3190" w:type="dxa"/>
            <w:vAlign w:val="center"/>
          </w:tcPr>
          <w:p w14:paraId="345865F3" w14:textId="38F65E57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Данные</w:t>
            </w:r>
            <w:r>
              <w:rPr>
                <w:lang w:val="en-US"/>
              </w:rPr>
              <w:t xml:space="preserve"> </w:t>
            </w:r>
            <w:r>
              <w:t>одного польз</w:t>
            </w:r>
            <w:r>
              <w:t>о</w:t>
            </w:r>
            <w:r>
              <w:t>вателя</w:t>
            </w:r>
          </w:p>
        </w:tc>
      </w:tr>
      <w:tr w:rsidR="001B3423" w14:paraId="0783C646" w14:textId="77777777" w:rsidTr="001B3423">
        <w:tc>
          <w:tcPr>
            <w:tcW w:w="3190" w:type="dxa"/>
            <w:vAlign w:val="center"/>
          </w:tcPr>
          <w:p w14:paraId="7EE58129" w14:textId="79314483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PUT</w:t>
            </w:r>
          </w:p>
        </w:tc>
        <w:tc>
          <w:tcPr>
            <w:tcW w:w="3190" w:type="dxa"/>
            <w:vAlign w:val="center"/>
          </w:tcPr>
          <w:p w14:paraId="4598EFAA" w14:textId="07117A03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/</w:t>
            </w:r>
            <w:proofErr w:type="spellStart"/>
            <w:r>
              <w:t>users</w:t>
            </w:r>
            <w:proofErr w:type="spellEnd"/>
            <w:r>
              <w:t>/&lt;</w:t>
            </w:r>
            <w:proofErr w:type="spellStart"/>
            <w:r>
              <w:t>id</w:t>
            </w:r>
            <w:proofErr w:type="spellEnd"/>
            <w:r>
              <w:t>&gt;/</w:t>
            </w:r>
            <w:proofErr w:type="spellStart"/>
            <w:r>
              <w:t>update</w:t>
            </w:r>
            <w:proofErr w:type="spellEnd"/>
            <w:r>
              <w:t>/</w:t>
            </w:r>
          </w:p>
        </w:tc>
        <w:tc>
          <w:tcPr>
            <w:tcW w:w="3190" w:type="dxa"/>
            <w:vAlign w:val="center"/>
          </w:tcPr>
          <w:p w14:paraId="45ECD362" w14:textId="77777777" w:rsidR="001B3423" w:rsidRDefault="001B3423" w:rsidP="001B3423">
            <w:pPr>
              <w:pStyle w:val="aff1"/>
              <w:jc w:val="center"/>
            </w:pPr>
            <w:r>
              <w:t>Обновление да</w:t>
            </w:r>
            <w:r>
              <w:t>н</w:t>
            </w:r>
            <w:r>
              <w:t>ных</w:t>
            </w:r>
          </w:p>
          <w:p w14:paraId="172F2AA5" w14:textId="77777777" w:rsidR="001B3423" w:rsidRDefault="001B3423" w:rsidP="001B3423">
            <w:pPr>
              <w:pStyle w:val="aff1"/>
              <w:jc w:val="center"/>
              <w:rPr>
                <w:lang w:val="en-US"/>
              </w:rPr>
            </w:pPr>
          </w:p>
        </w:tc>
      </w:tr>
      <w:tr w:rsidR="001B3423" w14:paraId="4EEB2999" w14:textId="77777777" w:rsidTr="001B3423">
        <w:tc>
          <w:tcPr>
            <w:tcW w:w="3190" w:type="dxa"/>
            <w:vAlign w:val="center"/>
          </w:tcPr>
          <w:p w14:paraId="655A2619" w14:textId="2BDB2EC0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DELETE</w:t>
            </w:r>
          </w:p>
        </w:tc>
        <w:tc>
          <w:tcPr>
            <w:tcW w:w="3190" w:type="dxa"/>
            <w:vAlign w:val="center"/>
          </w:tcPr>
          <w:p w14:paraId="4E746F8A" w14:textId="6C20F924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/</w:t>
            </w:r>
            <w:proofErr w:type="spellStart"/>
            <w:r>
              <w:t>users</w:t>
            </w:r>
            <w:proofErr w:type="spellEnd"/>
            <w:r>
              <w:t>/&lt;</w:t>
            </w:r>
            <w:proofErr w:type="spellStart"/>
            <w:r>
              <w:t>id</w:t>
            </w:r>
            <w:proofErr w:type="spellEnd"/>
            <w:r>
              <w:t>&gt;/</w:t>
            </w:r>
            <w:proofErr w:type="spellStart"/>
            <w:r>
              <w:t>delete</w:t>
            </w:r>
            <w:proofErr w:type="spellEnd"/>
            <w:r>
              <w:t>/</w:t>
            </w:r>
          </w:p>
        </w:tc>
        <w:tc>
          <w:tcPr>
            <w:tcW w:w="3190" w:type="dxa"/>
            <w:vAlign w:val="center"/>
          </w:tcPr>
          <w:p w14:paraId="63E7CE88" w14:textId="5E8E0193" w:rsidR="001B3423" w:rsidRDefault="001B3423" w:rsidP="001B3423">
            <w:pPr>
              <w:pStyle w:val="aff1"/>
              <w:jc w:val="center"/>
              <w:rPr>
                <w:lang w:val="en-US"/>
              </w:rPr>
            </w:pPr>
            <w:r>
              <w:t>Удаление польз</w:t>
            </w:r>
            <w:r>
              <w:t>о</w:t>
            </w:r>
            <w:r>
              <w:t>вателя</w:t>
            </w:r>
          </w:p>
        </w:tc>
      </w:tr>
    </w:tbl>
    <w:p w14:paraId="2EA75DD7" w14:textId="77777777" w:rsidR="001B3423" w:rsidRDefault="001B3423" w:rsidP="001B3423">
      <w:pPr>
        <w:pStyle w:val="1-"/>
        <w:rPr>
          <w:lang w:val="en-US"/>
        </w:rPr>
      </w:pPr>
    </w:p>
    <w:p w14:paraId="0B25DB63" w14:textId="2C92075D" w:rsidR="001B3423" w:rsidRDefault="001B3423" w:rsidP="001B3423">
      <w:pPr>
        <w:pStyle w:val="1-"/>
        <w:ind w:firstLine="0"/>
      </w:pPr>
      <w:r>
        <w:tab/>
      </w:r>
      <w:r>
        <w:tab/>
      </w:r>
    </w:p>
    <w:p w14:paraId="0A5E1C9C" w14:textId="390C6714" w:rsidR="008173D7" w:rsidRPr="008173D7" w:rsidRDefault="001B3423" w:rsidP="001B3423">
      <w:pPr>
        <w:pStyle w:val="1-"/>
      </w:pPr>
      <w:r>
        <w:tab/>
      </w:r>
    </w:p>
    <w:sectPr w:rsidR="008173D7" w:rsidRPr="008173D7" w:rsidSect="00B5339B">
      <w:footerReference w:type="default" r:id="rId41"/>
      <w:footerReference w:type="first" r:id="rId4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F3F01A" w14:textId="77777777" w:rsidR="00893379" w:rsidRDefault="00893379">
      <w:r>
        <w:separator/>
      </w:r>
    </w:p>
  </w:endnote>
  <w:endnote w:type="continuationSeparator" w:id="0">
    <w:p w14:paraId="5CF38188" w14:textId="77777777" w:rsidR="00893379" w:rsidRDefault="00893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3255741"/>
      <w:docPartObj>
        <w:docPartGallery w:val="Page Numbers (Bottom of Page)"/>
        <w:docPartUnique/>
      </w:docPartObj>
    </w:sdtPr>
    <w:sdtEndPr/>
    <w:sdtContent>
      <w:p w14:paraId="775D3C94" w14:textId="77777777" w:rsidR="00FA1E85" w:rsidRDefault="00FA1E8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742D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B41EFF" w14:textId="77777777" w:rsidR="00FA1E85" w:rsidRDefault="00FA1E85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FE2756" w14:textId="77777777" w:rsidR="00893379" w:rsidRDefault="00893379">
      <w:r>
        <w:separator/>
      </w:r>
    </w:p>
  </w:footnote>
  <w:footnote w:type="continuationSeparator" w:id="0">
    <w:p w14:paraId="60CEE847" w14:textId="77777777" w:rsidR="00893379" w:rsidRDefault="00893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4ACB"/>
    <w:multiLevelType w:val="hybridMultilevel"/>
    <w:tmpl w:val="11A66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B5C1E"/>
    <w:multiLevelType w:val="hybridMultilevel"/>
    <w:tmpl w:val="7DC67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070F0C9D"/>
    <w:multiLevelType w:val="hybridMultilevel"/>
    <w:tmpl w:val="D9229BC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>
    <w:nsid w:val="1566236A"/>
    <w:multiLevelType w:val="hybridMultilevel"/>
    <w:tmpl w:val="84F8A0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7933ED"/>
    <w:multiLevelType w:val="hybridMultilevel"/>
    <w:tmpl w:val="A3F8D8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C6C5CEF"/>
    <w:multiLevelType w:val="multilevel"/>
    <w:tmpl w:val="FF4CCCBC"/>
    <w:lvl w:ilvl="0">
      <w:start w:val="1"/>
      <w:numFmt w:val="decimal"/>
      <w:lvlText w:val="%1"/>
      <w:lvlJc w:val="left"/>
      <w:pPr>
        <w:ind w:left="1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2."/>
      <w:lvlJc w:val="left"/>
      <w:pPr>
        <w:ind w:left="1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" w:firstLine="709"/>
      </w:pPr>
      <w:rPr>
        <w:rFonts w:ascii="Times New Roman" w:eastAsia="Times New Roman" w:hAnsi="Times New Roman" w:cs="Times New Roman"/>
        <w:b/>
        <w:sz w:val="28"/>
        <w:szCs w:val="28"/>
      </w:rPr>
    </w:lvl>
    <w:lvl w:ilvl="4">
      <w:start w:val="1"/>
      <w:numFmt w:val="lowerLetter"/>
      <w:lvlText w:val="(%5)"/>
      <w:lvlJc w:val="left"/>
      <w:pPr>
        <w:ind w:left="1" w:firstLine="709"/>
      </w:pPr>
    </w:lvl>
    <w:lvl w:ilvl="5">
      <w:start w:val="1"/>
      <w:numFmt w:val="lowerRoman"/>
      <w:lvlText w:val="(%6)"/>
      <w:lvlJc w:val="left"/>
      <w:pPr>
        <w:ind w:left="1" w:firstLine="709"/>
      </w:pPr>
    </w:lvl>
    <w:lvl w:ilvl="6">
      <w:start w:val="1"/>
      <w:numFmt w:val="decimal"/>
      <w:lvlText w:val="%7."/>
      <w:lvlJc w:val="left"/>
      <w:pPr>
        <w:ind w:left="1" w:firstLine="709"/>
      </w:pPr>
    </w:lvl>
    <w:lvl w:ilvl="7">
      <w:start w:val="1"/>
      <w:numFmt w:val="lowerLetter"/>
      <w:lvlText w:val="%8."/>
      <w:lvlJc w:val="left"/>
      <w:pPr>
        <w:ind w:left="1" w:firstLine="709"/>
      </w:pPr>
    </w:lvl>
    <w:lvl w:ilvl="8">
      <w:start w:val="1"/>
      <w:numFmt w:val="lowerRoman"/>
      <w:lvlText w:val="%9."/>
      <w:lvlJc w:val="left"/>
      <w:pPr>
        <w:ind w:left="1" w:firstLine="709"/>
      </w:pPr>
    </w:lvl>
  </w:abstractNum>
  <w:abstractNum w:abstractNumId="8">
    <w:nsid w:val="2F4F2D6A"/>
    <w:multiLevelType w:val="hybridMultilevel"/>
    <w:tmpl w:val="CEFAC5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D7534C4"/>
    <w:multiLevelType w:val="multilevel"/>
    <w:tmpl w:val="97DA29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0" w:hanging="705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0">
    <w:nsid w:val="4FC80250"/>
    <w:multiLevelType w:val="hybridMultilevel"/>
    <w:tmpl w:val="DBBC35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31F2B"/>
    <w:multiLevelType w:val="multilevel"/>
    <w:tmpl w:val="C34A75D4"/>
    <w:numStyleLink w:val="a"/>
  </w:abstractNum>
  <w:abstractNum w:abstractNumId="12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3C17E5"/>
    <w:multiLevelType w:val="hybridMultilevel"/>
    <w:tmpl w:val="E0F2557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6AFC07B7"/>
    <w:multiLevelType w:val="hybridMultilevel"/>
    <w:tmpl w:val="7F1CD8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6FE4B26"/>
    <w:multiLevelType w:val="hybridMultilevel"/>
    <w:tmpl w:val="880481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11"/>
  </w:num>
  <w:num w:numId="5">
    <w:abstractNumId w:val="13"/>
  </w:num>
  <w:num w:numId="6">
    <w:abstractNumId w:val="3"/>
  </w:num>
  <w:num w:numId="7">
    <w:abstractNumId w:val="9"/>
  </w:num>
  <w:num w:numId="8">
    <w:abstractNumId w:val="0"/>
  </w:num>
  <w:num w:numId="9">
    <w:abstractNumId w:val="11"/>
    <w:lvlOverride w:ilvl="0">
      <w:lvl w:ilvl="0">
        <w:numFmt w:val="decimal"/>
        <w:pStyle w:val="1"/>
        <w:lvlText w:val=""/>
        <w:lvlJc w:val="left"/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709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0">
    <w:abstractNumId w:val="6"/>
  </w:num>
  <w:num w:numId="11">
    <w:abstractNumId w:val="5"/>
  </w:num>
  <w:num w:numId="12">
    <w:abstractNumId w:val="8"/>
  </w:num>
  <w:num w:numId="13">
    <w:abstractNumId w:val="15"/>
  </w:num>
  <w:num w:numId="14">
    <w:abstractNumId w:val="1"/>
  </w:num>
  <w:num w:numId="15">
    <w:abstractNumId w:val="14"/>
  </w:num>
  <w:num w:numId="16">
    <w:abstractNumId w:val="7"/>
  </w:num>
  <w:num w:numId="17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0B1"/>
    <w:rsid w:val="00000458"/>
    <w:rsid w:val="00000909"/>
    <w:rsid w:val="00000999"/>
    <w:rsid w:val="00000CA4"/>
    <w:rsid w:val="00001975"/>
    <w:rsid w:val="00002BBE"/>
    <w:rsid w:val="00003328"/>
    <w:rsid w:val="0000355A"/>
    <w:rsid w:val="00003D0D"/>
    <w:rsid w:val="00003EA0"/>
    <w:rsid w:val="00004152"/>
    <w:rsid w:val="000051B4"/>
    <w:rsid w:val="00006D97"/>
    <w:rsid w:val="00006FD8"/>
    <w:rsid w:val="0000758C"/>
    <w:rsid w:val="000100B1"/>
    <w:rsid w:val="000101D2"/>
    <w:rsid w:val="00012096"/>
    <w:rsid w:val="00012ED8"/>
    <w:rsid w:val="00013D9F"/>
    <w:rsid w:val="00015EB4"/>
    <w:rsid w:val="00016301"/>
    <w:rsid w:val="00022241"/>
    <w:rsid w:val="00022FBC"/>
    <w:rsid w:val="00023BF0"/>
    <w:rsid w:val="00023DE3"/>
    <w:rsid w:val="0002457D"/>
    <w:rsid w:val="0002506C"/>
    <w:rsid w:val="000254F5"/>
    <w:rsid w:val="0002706D"/>
    <w:rsid w:val="0002740F"/>
    <w:rsid w:val="000312CF"/>
    <w:rsid w:val="00031A67"/>
    <w:rsid w:val="0003295E"/>
    <w:rsid w:val="000333B2"/>
    <w:rsid w:val="00035933"/>
    <w:rsid w:val="00036DE1"/>
    <w:rsid w:val="00036FC7"/>
    <w:rsid w:val="00040368"/>
    <w:rsid w:val="000426D8"/>
    <w:rsid w:val="00043400"/>
    <w:rsid w:val="00043420"/>
    <w:rsid w:val="00045DCB"/>
    <w:rsid w:val="000466EB"/>
    <w:rsid w:val="00051597"/>
    <w:rsid w:val="00053D28"/>
    <w:rsid w:val="000558E6"/>
    <w:rsid w:val="00060795"/>
    <w:rsid w:val="000636BC"/>
    <w:rsid w:val="00064EFF"/>
    <w:rsid w:val="000656E9"/>
    <w:rsid w:val="00065D35"/>
    <w:rsid w:val="00066CBB"/>
    <w:rsid w:val="000676CD"/>
    <w:rsid w:val="000679E3"/>
    <w:rsid w:val="00070449"/>
    <w:rsid w:val="000707D3"/>
    <w:rsid w:val="00071A60"/>
    <w:rsid w:val="000721EA"/>
    <w:rsid w:val="000748B9"/>
    <w:rsid w:val="000756D1"/>
    <w:rsid w:val="00076228"/>
    <w:rsid w:val="0008095E"/>
    <w:rsid w:val="00083340"/>
    <w:rsid w:val="000836DC"/>
    <w:rsid w:val="00083E6A"/>
    <w:rsid w:val="00084788"/>
    <w:rsid w:val="00085FB9"/>
    <w:rsid w:val="0008603A"/>
    <w:rsid w:val="00091442"/>
    <w:rsid w:val="00091CB4"/>
    <w:rsid w:val="00092FC0"/>
    <w:rsid w:val="00095673"/>
    <w:rsid w:val="00096046"/>
    <w:rsid w:val="00096146"/>
    <w:rsid w:val="0009637C"/>
    <w:rsid w:val="000966A5"/>
    <w:rsid w:val="00096D9F"/>
    <w:rsid w:val="000A0391"/>
    <w:rsid w:val="000A0BF3"/>
    <w:rsid w:val="000A1C41"/>
    <w:rsid w:val="000A1FAA"/>
    <w:rsid w:val="000A482C"/>
    <w:rsid w:val="000A7CEE"/>
    <w:rsid w:val="000B214E"/>
    <w:rsid w:val="000B25FA"/>
    <w:rsid w:val="000B30CF"/>
    <w:rsid w:val="000B30E9"/>
    <w:rsid w:val="000B3E08"/>
    <w:rsid w:val="000B670A"/>
    <w:rsid w:val="000B76B9"/>
    <w:rsid w:val="000C06AC"/>
    <w:rsid w:val="000C47BA"/>
    <w:rsid w:val="000C550E"/>
    <w:rsid w:val="000C5AA0"/>
    <w:rsid w:val="000C691F"/>
    <w:rsid w:val="000D0744"/>
    <w:rsid w:val="000D0B78"/>
    <w:rsid w:val="000D1562"/>
    <w:rsid w:val="000D2953"/>
    <w:rsid w:val="000D3A79"/>
    <w:rsid w:val="000D481A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2D32"/>
    <w:rsid w:val="000F34B2"/>
    <w:rsid w:val="000F3997"/>
    <w:rsid w:val="000F5C9F"/>
    <w:rsid w:val="000F6014"/>
    <w:rsid w:val="000F6874"/>
    <w:rsid w:val="000F6D3D"/>
    <w:rsid w:val="000F7ED6"/>
    <w:rsid w:val="001008EF"/>
    <w:rsid w:val="0010611F"/>
    <w:rsid w:val="00111F83"/>
    <w:rsid w:val="0011238E"/>
    <w:rsid w:val="00112C81"/>
    <w:rsid w:val="00112F52"/>
    <w:rsid w:val="001149D1"/>
    <w:rsid w:val="001162B3"/>
    <w:rsid w:val="00116AAA"/>
    <w:rsid w:val="00117507"/>
    <w:rsid w:val="00120CA9"/>
    <w:rsid w:val="00120D72"/>
    <w:rsid w:val="001221B7"/>
    <w:rsid w:val="00123B66"/>
    <w:rsid w:val="00124155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2296"/>
    <w:rsid w:val="00142EA5"/>
    <w:rsid w:val="001440AE"/>
    <w:rsid w:val="00145AF3"/>
    <w:rsid w:val="0014694C"/>
    <w:rsid w:val="00147DE4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380E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86A57"/>
    <w:rsid w:val="00190447"/>
    <w:rsid w:val="001923CD"/>
    <w:rsid w:val="00192CF2"/>
    <w:rsid w:val="00192E4F"/>
    <w:rsid w:val="00193058"/>
    <w:rsid w:val="001933DC"/>
    <w:rsid w:val="00193A2F"/>
    <w:rsid w:val="0019489A"/>
    <w:rsid w:val="00195869"/>
    <w:rsid w:val="00196280"/>
    <w:rsid w:val="0019637B"/>
    <w:rsid w:val="001A000A"/>
    <w:rsid w:val="001A00BB"/>
    <w:rsid w:val="001A01D9"/>
    <w:rsid w:val="001A0A95"/>
    <w:rsid w:val="001A23D9"/>
    <w:rsid w:val="001A324A"/>
    <w:rsid w:val="001A3C15"/>
    <w:rsid w:val="001A3F8B"/>
    <w:rsid w:val="001A499F"/>
    <w:rsid w:val="001A6169"/>
    <w:rsid w:val="001A6212"/>
    <w:rsid w:val="001A6F37"/>
    <w:rsid w:val="001A71A4"/>
    <w:rsid w:val="001A7481"/>
    <w:rsid w:val="001A79CC"/>
    <w:rsid w:val="001B005F"/>
    <w:rsid w:val="001B0307"/>
    <w:rsid w:val="001B3423"/>
    <w:rsid w:val="001B409D"/>
    <w:rsid w:val="001B42CE"/>
    <w:rsid w:val="001B7AD0"/>
    <w:rsid w:val="001C4FC9"/>
    <w:rsid w:val="001C512F"/>
    <w:rsid w:val="001C5233"/>
    <w:rsid w:val="001C58DF"/>
    <w:rsid w:val="001C6352"/>
    <w:rsid w:val="001C7B0B"/>
    <w:rsid w:val="001D019C"/>
    <w:rsid w:val="001D2C26"/>
    <w:rsid w:val="001D3414"/>
    <w:rsid w:val="001D525A"/>
    <w:rsid w:val="001D5F91"/>
    <w:rsid w:val="001D6BA6"/>
    <w:rsid w:val="001D6E88"/>
    <w:rsid w:val="001E0602"/>
    <w:rsid w:val="001E0C60"/>
    <w:rsid w:val="001E252E"/>
    <w:rsid w:val="001E2ABE"/>
    <w:rsid w:val="001E2D16"/>
    <w:rsid w:val="001E3D7C"/>
    <w:rsid w:val="001E4383"/>
    <w:rsid w:val="001E4F22"/>
    <w:rsid w:val="001E6F4A"/>
    <w:rsid w:val="001E7051"/>
    <w:rsid w:val="001E7C37"/>
    <w:rsid w:val="001F065E"/>
    <w:rsid w:val="001F1477"/>
    <w:rsid w:val="001F2039"/>
    <w:rsid w:val="001F220E"/>
    <w:rsid w:val="001F23D2"/>
    <w:rsid w:val="001F27FD"/>
    <w:rsid w:val="001F396B"/>
    <w:rsid w:val="001F408A"/>
    <w:rsid w:val="001F56AE"/>
    <w:rsid w:val="00200CAD"/>
    <w:rsid w:val="00203B88"/>
    <w:rsid w:val="00204923"/>
    <w:rsid w:val="00205668"/>
    <w:rsid w:val="00206424"/>
    <w:rsid w:val="00206763"/>
    <w:rsid w:val="00206C9B"/>
    <w:rsid w:val="00210850"/>
    <w:rsid w:val="00211444"/>
    <w:rsid w:val="0021218F"/>
    <w:rsid w:val="00212D44"/>
    <w:rsid w:val="0021337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59E7"/>
    <w:rsid w:val="0022615E"/>
    <w:rsid w:val="002269CA"/>
    <w:rsid w:val="00227160"/>
    <w:rsid w:val="00233B3C"/>
    <w:rsid w:val="00233EA2"/>
    <w:rsid w:val="00234E50"/>
    <w:rsid w:val="00234F20"/>
    <w:rsid w:val="00241E85"/>
    <w:rsid w:val="00243C0F"/>
    <w:rsid w:val="00247472"/>
    <w:rsid w:val="0024756E"/>
    <w:rsid w:val="002508D0"/>
    <w:rsid w:val="00250F0C"/>
    <w:rsid w:val="002519FC"/>
    <w:rsid w:val="00253990"/>
    <w:rsid w:val="002550A1"/>
    <w:rsid w:val="002557F6"/>
    <w:rsid w:val="00255AB0"/>
    <w:rsid w:val="00256979"/>
    <w:rsid w:val="002618B1"/>
    <w:rsid w:val="00266182"/>
    <w:rsid w:val="002678AD"/>
    <w:rsid w:val="00273A0B"/>
    <w:rsid w:val="00273B67"/>
    <w:rsid w:val="00273CF3"/>
    <w:rsid w:val="00274209"/>
    <w:rsid w:val="0027523A"/>
    <w:rsid w:val="00276F14"/>
    <w:rsid w:val="00277A5C"/>
    <w:rsid w:val="002811B4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249D"/>
    <w:rsid w:val="002B3CE8"/>
    <w:rsid w:val="002B4438"/>
    <w:rsid w:val="002B6875"/>
    <w:rsid w:val="002B7B77"/>
    <w:rsid w:val="002C0239"/>
    <w:rsid w:val="002C0FD5"/>
    <w:rsid w:val="002C2043"/>
    <w:rsid w:val="002C2D84"/>
    <w:rsid w:val="002C3346"/>
    <w:rsid w:val="002C355F"/>
    <w:rsid w:val="002C5FA1"/>
    <w:rsid w:val="002C7753"/>
    <w:rsid w:val="002D00AE"/>
    <w:rsid w:val="002D2A37"/>
    <w:rsid w:val="002D2ADF"/>
    <w:rsid w:val="002D3F62"/>
    <w:rsid w:val="002D4E48"/>
    <w:rsid w:val="002D4FEB"/>
    <w:rsid w:val="002D5BC2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312B"/>
    <w:rsid w:val="002F37C9"/>
    <w:rsid w:val="002F431F"/>
    <w:rsid w:val="002F46A3"/>
    <w:rsid w:val="002F5073"/>
    <w:rsid w:val="002F53F0"/>
    <w:rsid w:val="002F5454"/>
    <w:rsid w:val="002F7BE7"/>
    <w:rsid w:val="00300845"/>
    <w:rsid w:val="003016F9"/>
    <w:rsid w:val="00304CF3"/>
    <w:rsid w:val="003067FF"/>
    <w:rsid w:val="0030694B"/>
    <w:rsid w:val="0030752F"/>
    <w:rsid w:val="00307EE0"/>
    <w:rsid w:val="00310318"/>
    <w:rsid w:val="00310519"/>
    <w:rsid w:val="003110F9"/>
    <w:rsid w:val="003117DC"/>
    <w:rsid w:val="00312A75"/>
    <w:rsid w:val="00313B27"/>
    <w:rsid w:val="00317A28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4090C"/>
    <w:rsid w:val="00340DB0"/>
    <w:rsid w:val="003441F6"/>
    <w:rsid w:val="003442B7"/>
    <w:rsid w:val="003458A0"/>
    <w:rsid w:val="00345966"/>
    <w:rsid w:val="00350CC3"/>
    <w:rsid w:val="003512D5"/>
    <w:rsid w:val="003514AF"/>
    <w:rsid w:val="003523D9"/>
    <w:rsid w:val="00355DB0"/>
    <w:rsid w:val="0035607B"/>
    <w:rsid w:val="00356E2F"/>
    <w:rsid w:val="00357991"/>
    <w:rsid w:val="003605D7"/>
    <w:rsid w:val="00360941"/>
    <w:rsid w:val="00365E77"/>
    <w:rsid w:val="00367960"/>
    <w:rsid w:val="0037272D"/>
    <w:rsid w:val="003734DF"/>
    <w:rsid w:val="00373EDE"/>
    <w:rsid w:val="003753E4"/>
    <w:rsid w:val="0037608C"/>
    <w:rsid w:val="00376AB7"/>
    <w:rsid w:val="0038176C"/>
    <w:rsid w:val="003824CF"/>
    <w:rsid w:val="00382D8B"/>
    <w:rsid w:val="0038328B"/>
    <w:rsid w:val="003837BE"/>
    <w:rsid w:val="00384948"/>
    <w:rsid w:val="00384BA3"/>
    <w:rsid w:val="00385B55"/>
    <w:rsid w:val="00386DB3"/>
    <w:rsid w:val="003913A3"/>
    <w:rsid w:val="00392388"/>
    <w:rsid w:val="00392721"/>
    <w:rsid w:val="00393F4A"/>
    <w:rsid w:val="00394264"/>
    <w:rsid w:val="0039493D"/>
    <w:rsid w:val="00394C94"/>
    <w:rsid w:val="0039749B"/>
    <w:rsid w:val="00397AC8"/>
    <w:rsid w:val="003A1D8F"/>
    <w:rsid w:val="003A3ADA"/>
    <w:rsid w:val="003A4948"/>
    <w:rsid w:val="003B2432"/>
    <w:rsid w:val="003B2761"/>
    <w:rsid w:val="003B3EFC"/>
    <w:rsid w:val="003B54B5"/>
    <w:rsid w:val="003B5E88"/>
    <w:rsid w:val="003B5F36"/>
    <w:rsid w:val="003B7302"/>
    <w:rsid w:val="003C0308"/>
    <w:rsid w:val="003C0945"/>
    <w:rsid w:val="003C1642"/>
    <w:rsid w:val="003C3243"/>
    <w:rsid w:val="003C3CD4"/>
    <w:rsid w:val="003C4F84"/>
    <w:rsid w:val="003C5700"/>
    <w:rsid w:val="003C6C29"/>
    <w:rsid w:val="003D3C1F"/>
    <w:rsid w:val="003D423E"/>
    <w:rsid w:val="003D4C6B"/>
    <w:rsid w:val="003D6206"/>
    <w:rsid w:val="003D67C8"/>
    <w:rsid w:val="003D6D67"/>
    <w:rsid w:val="003D71B6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193"/>
    <w:rsid w:val="003F59C8"/>
    <w:rsid w:val="00405AA4"/>
    <w:rsid w:val="00406B01"/>
    <w:rsid w:val="004076B7"/>
    <w:rsid w:val="00410970"/>
    <w:rsid w:val="00411059"/>
    <w:rsid w:val="0041122E"/>
    <w:rsid w:val="00412028"/>
    <w:rsid w:val="004121E0"/>
    <w:rsid w:val="004126AB"/>
    <w:rsid w:val="0041358E"/>
    <w:rsid w:val="00413758"/>
    <w:rsid w:val="004147DF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3544"/>
    <w:rsid w:val="004341FA"/>
    <w:rsid w:val="00435620"/>
    <w:rsid w:val="00435A50"/>
    <w:rsid w:val="00436D6B"/>
    <w:rsid w:val="00436D7B"/>
    <w:rsid w:val="00442FB1"/>
    <w:rsid w:val="00443328"/>
    <w:rsid w:val="00443C48"/>
    <w:rsid w:val="004453EA"/>
    <w:rsid w:val="00445A76"/>
    <w:rsid w:val="00445BB6"/>
    <w:rsid w:val="004460A4"/>
    <w:rsid w:val="00447530"/>
    <w:rsid w:val="00447B6C"/>
    <w:rsid w:val="004504C7"/>
    <w:rsid w:val="0045075B"/>
    <w:rsid w:val="004518FC"/>
    <w:rsid w:val="004548FC"/>
    <w:rsid w:val="00455E89"/>
    <w:rsid w:val="004658E5"/>
    <w:rsid w:val="00466139"/>
    <w:rsid w:val="00467803"/>
    <w:rsid w:val="00470944"/>
    <w:rsid w:val="00470A18"/>
    <w:rsid w:val="00470D32"/>
    <w:rsid w:val="00472967"/>
    <w:rsid w:val="00472C75"/>
    <w:rsid w:val="004732F3"/>
    <w:rsid w:val="004739A2"/>
    <w:rsid w:val="00473D09"/>
    <w:rsid w:val="00473D74"/>
    <w:rsid w:val="00473FB3"/>
    <w:rsid w:val="00476FB7"/>
    <w:rsid w:val="0047707A"/>
    <w:rsid w:val="004808C6"/>
    <w:rsid w:val="00483051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46F2"/>
    <w:rsid w:val="004B5579"/>
    <w:rsid w:val="004B6E69"/>
    <w:rsid w:val="004B74DA"/>
    <w:rsid w:val="004C07B1"/>
    <w:rsid w:val="004C1732"/>
    <w:rsid w:val="004C2337"/>
    <w:rsid w:val="004C3A4B"/>
    <w:rsid w:val="004C5226"/>
    <w:rsid w:val="004C6BD2"/>
    <w:rsid w:val="004C787F"/>
    <w:rsid w:val="004D0230"/>
    <w:rsid w:val="004D0D11"/>
    <w:rsid w:val="004D1648"/>
    <w:rsid w:val="004D3114"/>
    <w:rsid w:val="004D5D91"/>
    <w:rsid w:val="004D7422"/>
    <w:rsid w:val="004D746A"/>
    <w:rsid w:val="004E406A"/>
    <w:rsid w:val="004E533C"/>
    <w:rsid w:val="004E542F"/>
    <w:rsid w:val="004E58E3"/>
    <w:rsid w:val="004E6EE2"/>
    <w:rsid w:val="004E7E49"/>
    <w:rsid w:val="004F059F"/>
    <w:rsid w:val="004F13DD"/>
    <w:rsid w:val="004F40E7"/>
    <w:rsid w:val="004F5F53"/>
    <w:rsid w:val="00500D47"/>
    <w:rsid w:val="005038C2"/>
    <w:rsid w:val="0050508B"/>
    <w:rsid w:val="005058F0"/>
    <w:rsid w:val="0050779F"/>
    <w:rsid w:val="00510EE9"/>
    <w:rsid w:val="00512C7D"/>
    <w:rsid w:val="00513E60"/>
    <w:rsid w:val="005140CB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55FB"/>
    <w:rsid w:val="00536370"/>
    <w:rsid w:val="0053761F"/>
    <w:rsid w:val="00537DCA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0F"/>
    <w:rsid w:val="005537C8"/>
    <w:rsid w:val="00553859"/>
    <w:rsid w:val="00553922"/>
    <w:rsid w:val="0055446E"/>
    <w:rsid w:val="00554CD4"/>
    <w:rsid w:val="005626BF"/>
    <w:rsid w:val="00562A4E"/>
    <w:rsid w:val="00562FBE"/>
    <w:rsid w:val="00565F09"/>
    <w:rsid w:val="005739F8"/>
    <w:rsid w:val="0057569A"/>
    <w:rsid w:val="0057737B"/>
    <w:rsid w:val="00577841"/>
    <w:rsid w:val="00580484"/>
    <w:rsid w:val="005813B2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AFA"/>
    <w:rsid w:val="005B1DD6"/>
    <w:rsid w:val="005B1E2A"/>
    <w:rsid w:val="005B33BE"/>
    <w:rsid w:val="005B37C3"/>
    <w:rsid w:val="005B5233"/>
    <w:rsid w:val="005B5D93"/>
    <w:rsid w:val="005B6E25"/>
    <w:rsid w:val="005B6E26"/>
    <w:rsid w:val="005B6E65"/>
    <w:rsid w:val="005C32E8"/>
    <w:rsid w:val="005C53B4"/>
    <w:rsid w:val="005C5A77"/>
    <w:rsid w:val="005D1D2E"/>
    <w:rsid w:val="005D4758"/>
    <w:rsid w:val="005D5DFE"/>
    <w:rsid w:val="005D7858"/>
    <w:rsid w:val="005E03DF"/>
    <w:rsid w:val="005E0825"/>
    <w:rsid w:val="005E132D"/>
    <w:rsid w:val="005E26D0"/>
    <w:rsid w:val="005E33C3"/>
    <w:rsid w:val="005E3733"/>
    <w:rsid w:val="005E45A6"/>
    <w:rsid w:val="005E5A29"/>
    <w:rsid w:val="005E5D71"/>
    <w:rsid w:val="005F1110"/>
    <w:rsid w:val="005F1E07"/>
    <w:rsid w:val="005F24DD"/>
    <w:rsid w:val="005F3418"/>
    <w:rsid w:val="005F4B4E"/>
    <w:rsid w:val="005F71AF"/>
    <w:rsid w:val="005F780E"/>
    <w:rsid w:val="005F7E43"/>
    <w:rsid w:val="00601A84"/>
    <w:rsid w:val="006029F8"/>
    <w:rsid w:val="0060324B"/>
    <w:rsid w:val="0060417E"/>
    <w:rsid w:val="00604E29"/>
    <w:rsid w:val="006057B8"/>
    <w:rsid w:val="006057DE"/>
    <w:rsid w:val="006072DD"/>
    <w:rsid w:val="0060733E"/>
    <w:rsid w:val="00607357"/>
    <w:rsid w:val="00607988"/>
    <w:rsid w:val="00611300"/>
    <w:rsid w:val="00611ED1"/>
    <w:rsid w:val="0061354D"/>
    <w:rsid w:val="00616095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35045"/>
    <w:rsid w:val="00635615"/>
    <w:rsid w:val="006404C3"/>
    <w:rsid w:val="006409F5"/>
    <w:rsid w:val="006424B4"/>
    <w:rsid w:val="0064290D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77082"/>
    <w:rsid w:val="006808FD"/>
    <w:rsid w:val="006832ED"/>
    <w:rsid w:val="00683CB7"/>
    <w:rsid w:val="00683F08"/>
    <w:rsid w:val="00683F78"/>
    <w:rsid w:val="00684D56"/>
    <w:rsid w:val="00686C07"/>
    <w:rsid w:val="00686EFB"/>
    <w:rsid w:val="0068736F"/>
    <w:rsid w:val="00687663"/>
    <w:rsid w:val="00693470"/>
    <w:rsid w:val="00693B83"/>
    <w:rsid w:val="00694207"/>
    <w:rsid w:val="00695B40"/>
    <w:rsid w:val="00697178"/>
    <w:rsid w:val="006A0406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2E01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C7F69"/>
    <w:rsid w:val="006D0C58"/>
    <w:rsid w:val="006D1831"/>
    <w:rsid w:val="006D22A8"/>
    <w:rsid w:val="006D2E90"/>
    <w:rsid w:val="006D45ED"/>
    <w:rsid w:val="006D508E"/>
    <w:rsid w:val="006D52EF"/>
    <w:rsid w:val="006D583A"/>
    <w:rsid w:val="006D5BBE"/>
    <w:rsid w:val="006D7015"/>
    <w:rsid w:val="006E1326"/>
    <w:rsid w:val="006E15FE"/>
    <w:rsid w:val="006E213F"/>
    <w:rsid w:val="006E2518"/>
    <w:rsid w:val="006E3327"/>
    <w:rsid w:val="006E4F5B"/>
    <w:rsid w:val="006E50DF"/>
    <w:rsid w:val="006E56EA"/>
    <w:rsid w:val="006E5A84"/>
    <w:rsid w:val="006E5FFE"/>
    <w:rsid w:val="006E6BB9"/>
    <w:rsid w:val="006E7C3B"/>
    <w:rsid w:val="006E7FBE"/>
    <w:rsid w:val="006F04CC"/>
    <w:rsid w:val="006F109D"/>
    <w:rsid w:val="006F2A3B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1BC"/>
    <w:rsid w:val="00725E4C"/>
    <w:rsid w:val="00726155"/>
    <w:rsid w:val="00730AB8"/>
    <w:rsid w:val="007318FA"/>
    <w:rsid w:val="00731EC6"/>
    <w:rsid w:val="007337EF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D92"/>
    <w:rsid w:val="00745C85"/>
    <w:rsid w:val="007503BD"/>
    <w:rsid w:val="0075108B"/>
    <w:rsid w:val="00753204"/>
    <w:rsid w:val="007547B7"/>
    <w:rsid w:val="007565C6"/>
    <w:rsid w:val="00756AE8"/>
    <w:rsid w:val="007575E2"/>
    <w:rsid w:val="007600DC"/>
    <w:rsid w:val="00761962"/>
    <w:rsid w:val="00761D45"/>
    <w:rsid w:val="007625C0"/>
    <w:rsid w:val="00763AFC"/>
    <w:rsid w:val="00763B4E"/>
    <w:rsid w:val="007652B6"/>
    <w:rsid w:val="00766566"/>
    <w:rsid w:val="007668E6"/>
    <w:rsid w:val="00772E01"/>
    <w:rsid w:val="007734A7"/>
    <w:rsid w:val="007740B5"/>
    <w:rsid w:val="00780948"/>
    <w:rsid w:val="00780BCB"/>
    <w:rsid w:val="00780D60"/>
    <w:rsid w:val="0078271A"/>
    <w:rsid w:val="00782A55"/>
    <w:rsid w:val="00783F98"/>
    <w:rsid w:val="00784307"/>
    <w:rsid w:val="00784C3D"/>
    <w:rsid w:val="00785724"/>
    <w:rsid w:val="007865FB"/>
    <w:rsid w:val="007866E6"/>
    <w:rsid w:val="00791096"/>
    <w:rsid w:val="00792350"/>
    <w:rsid w:val="00793C8D"/>
    <w:rsid w:val="00794564"/>
    <w:rsid w:val="0079629E"/>
    <w:rsid w:val="00796D4F"/>
    <w:rsid w:val="0079723C"/>
    <w:rsid w:val="007A012F"/>
    <w:rsid w:val="007A07D0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9A9"/>
    <w:rsid w:val="007C4D97"/>
    <w:rsid w:val="007D10D2"/>
    <w:rsid w:val="007D2296"/>
    <w:rsid w:val="007D23C5"/>
    <w:rsid w:val="007D322F"/>
    <w:rsid w:val="007D38F0"/>
    <w:rsid w:val="007D4BE5"/>
    <w:rsid w:val="007D5D19"/>
    <w:rsid w:val="007E1AEA"/>
    <w:rsid w:val="007E20C4"/>
    <w:rsid w:val="007E2182"/>
    <w:rsid w:val="007E2813"/>
    <w:rsid w:val="007E4029"/>
    <w:rsid w:val="007E627D"/>
    <w:rsid w:val="007F12BB"/>
    <w:rsid w:val="007F1753"/>
    <w:rsid w:val="007F1DA6"/>
    <w:rsid w:val="007F1E8A"/>
    <w:rsid w:val="007F3869"/>
    <w:rsid w:val="007F4464"/>
    <w:rsid w:val="007F5686"/>
    <w:rsid w:val="007F573D"/>
    <w:rsid w:val="007F5ECF"/>
    <w:rsid w:val="007F6355"/>
    <w:rsid w:val="007F6AF4"/>
    <w:rsid w:val="007F7A0C"/>
    <w:rsid w:val="00800BCE"/>
    <w:rsid w:val="00800E75"/>
    <w:rsid w:val="00801122"/>
    <w:rsid w:val="00801568"/>
    <w:rsid w:val="00801629"/>
    <w:rsid w:val="00803EB9"/>
    <w:rsid w:val="00804326"/>
    <w:rsid w:val="00804B4D"/>
    <w:rsid w:val="008065D6"/>
    <w:rsid w:val="00807741"/>
    <w:rsid w:val="00810454"/>
    <w:rsid w:val="00810EA5"/>
    <w:rsid w:val="008117CB"/>
    <w:rsid w:val="00811921"/>
    <w:rsid w:val="0081279E"/>
    <w:rsid w:val="00812F30"/>
    <w:rsid w:val="00816613"/>
    <w:rsid w:val="008173D7"/>
    <w:rsid w:val="008204CB"/>
    <w:rsid w:val="00822F38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0FE2"/>
    <w:rsid w:val="008414B7"/>
    <w:rsid w:val="008415C3"/>
    <w:rsid w:val="008415CE"/>
    <w:rsid w:val="00841A8A"/>
    <w:rsid w:val="00841DB5"/>
    <w:rsid w:val="008423D2"/>
    <w:rsid w:val="00842C2B"/>
    <w:rsid w:val="00846740"/>
    <w:rsid w:val="00855EC3"/>
    <w:rsid w:val="00857A3D"/>
    <w:rsid w:val="0086102D"/>
    <w:rsid w:val="00861337"/>
    <w:rsid w:val="00861DF9"/>
    <w:rsid w:val="00863300"/>
    <w:rsid w:val="0086464C"/>
    <w:rsid w:val="0086487F"/>
    <w:rsid w:val="00864919"/>
    <w:rsid w:val="00864EA5"/>
    <w:rsid w:val="0086598F"/>
    <w:rsid w:val="00865C28"/>
    <w:rsid w:val="008665B2"/>
    <w:rsid w:val="008706B7"/>
    <w:rsid w:val="00870BE2"/>
    <w:rsid w:val="008721B5"/>
    <w:rsid w:val="00873732"/>
    <w:rsid w:val="00873D2E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4D31"/>
    <w:rsid w:val="008852C4"/>
    <w:rsid w:val="00885474"/>
    <w:rsid w:val="00885677"/>
    <w:rsid w:val="00887205"/>
    <w:rsid w:val="00887FC6"/>
    <w:rsid w:val="008907ED"/>
    <w:rsid w:val="00890993"/>
    <w:rsid w:val="00890F55"/>
    <w:rsid w:val="00891B8D"/>
    <w:rsid w:val="0089241A"/>
    <w:rsid w:val="008931D6"/>
    <w:rsid w:val="00893379"/>
    <w:rsid w:val="00893647"/>
    <w:rsid w:val="00895B65"/>
    <w:rsid w:val="00895FB9"/>
    <w:rsid w:val="008960EF"/>
    <w:rsid w:val="00896BAF"/>
    <w:rsid w:val="00897DC2"/>
    <w:rsid w:val="008A114C"/>
    <w:rsid w:val="008A1CEB"/>
    <w:rsid w:val="008A232C"/>
    <w:rsid w:val="008A3F0B"/>
    <w:rsid w:val="008A3FCA"/>
    <w:rsid w:val="008A43C7"/>
    <w:rsid w:val="008B06A1"/>
    <w:rsid w:val="008B1751"/>
    <w:rsid w:val="008B18CB"/>
    <w:rsid w:val="008B2AB6"/>
    <w:rsid w:val="008B2C09"/>
    <w:rsid w:val="008B4265"/>
    <w:rsid w:val="008B42FF"/>
    <w:rsid w:val="008B4D5A"/>
    <w:rsid w:val="008B5B74"/>
    <w:rsid w:val="008B5E74"/>
    <w:rsid w:val="008B6EC0"/>
    <w:rsid w:val="008B77AC"/>
    <w:rsid w:val="008C06D4"/>
    <w:rsid w:val="008C242F"/>
    <w:rsid w:val="008C36D7"/>
    <w:rsid w:val="008C6D27"/>
    <w:rsid w:val="008C7536"/>
    <w:rsid w:val="008C771A"/>
    <w:rsid w:val="008C7A5C"/>
    <w:rsid w:val="008D0CB7"/>
    <w:rsid w:val="008D3782"/>
    <w:rsid w:val="008D3D9E"/>
    <w:rsid w:val="008D4479"/>
    <w:rsid w:val="008D500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650"/>
    <w:rsid w:val="008F2882"/>
    <w:rsid w:val="008F2BA2"/>
    <w:rsid w:val="008F35FA"/>
    <w:rsid w:val="008F3C19"/>
    <w:rsid w:val="008F40BE"/>
    <w:rsid w:val="008F5225"/>
    <w:rsid w:val="008F5A5F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176D9"/>
    <w:rsid w:val="009207C0"/>
    <w:rsid w:val="00922D1F"/>
    <w:rsid w:val="00924D7B"/>
    <w:rsid w:val="00924E7D"/>
    <w:rsid w:val="00925B5C"/>
    <w:rsid w:val="00927D1A"/>
    <w:rsid w:val="00927DEE"/>
    <w:rsid w:val="00931062"/>
    <w:rsid w:val="009312FA"/>
    <w:rsid w:val="00932A97"/>
    <w:rsid w:val="00933BAA"/>
    <w:rsid w:val="00935902"/>
    <w:rsid w:val="0093627D"/>
    <w:rsid w:val="009368B1"/>
    <w:rsid w:val="009373AA"/>
    <w:rsid w:val="0093742D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4F1C"/>
    <w:rsid w:val="00956435"/>
    <w:rsid w:val="00957266"/>
    <w:rsid w:val="00960586"/>
    <w:rsid w:val="00960898"/>
    <w:rsid w:val="00960D04"/>
    <w:rsid w:val="00962402"/>
    <w:rsid w:val="00963416"/>
    <w:rsid w:val="00964197"/>
    <w:rsid w:val="00966BEC"/>
    <w:rsid w:val="00966D39"/>
    <w:rsid w:val="00967121"/>
    <w:rsid w:val="00972675"/>
    <w:rsid w:val="00972E0C"/>
    <w:rsid w:val="00973139"/>
    <w:rsid w:val="00973DE1"/>
    <w:rsid w:val="00973F48"/>
    <w:rsid w:val="00974A73"/>
    <w:rsid w:val="0097528F"/>
    <w:rsid w:val="00975899"/>
    <w:rsid w:val="00975BCA"/>
    <w:rsid w:val="009778BD"/>
    <w:rsid w:val="009803B3"/>
    <w:rsid w:val="0098051A"/>
    <w:rsid w:val="0098251B"/>
    <w:rsid w:val="00982EC0"/>
    <w:rsid w:val="00982EC9"/>
    <w:rsid w:val="00987870"/>
    <w:rsid w:val="009906FF"/>
    <w:rsid w:val="00990C61"/>
    <w:rsid w:val="00992392"/>
    <w:rsid w:val="00992675"/>
    <w:rsid w:val="00992898"/>
    <w:rsid w:val="00992EE3"/>
    <w:rsid w:val="00993063"/>
    <w:rsid w:val="0099629D"/>
    <w:rsid w:val="00996C1C"/>
    <w:rsid w:val="00996D3F"/>
    <w:rsid w:val="00997DF8"/>
    <w:rsid w:val="009A0402"/>
    <w:rsid w:val="009A09EE"/>
    <w:rsid w:val="009A27DB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6679"/>
    <w:rsid w:val="009B7755"/>
    <w:rsid w:val="009C04F8"/>
    <w:rsid w:val="009C0721"/>
    <w:rsid w:val="009C0B84"/>
    <w:rsid w:val="009C0C18"/>
    <w:rsid w:val="009C1C0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E6673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2FA"/>
    <w:rsid w:val="00A22A43"/>
    <w:rsid w:val="00A23966"/>
    <w:rsid w:val="00A23B29"/>
    <w:rsid w:val="00A23F6F"/>
    <w:rsid w:val="00A24686"/>
    <w:rsid w:val="00A25C30"/>
    <w:rsid w:val="00A26253"/>
    <w:rsid w:val="00A2728D"/>
    <w:rsid w:val="00A278BB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1880"/>
    <w:rsid w:val="00A42083"/>
    <w:rsid w:val="00A42969"/>
    <w:rsid w:val="00A476BA"/>
    <w:rsid w:val="00A50511"/>
    <w:rsid w:val="00A5053F"/>
    <w:rsid w:val="00A50596"/>
    <w:rsid w:val="00A51708"/>
    <w:rsid w:val="00A51740"/>
    <w:rsid w:val="00A51A3A"/>
    <w:rsid w:val="00A53194"/>
    <w:rsid w:val="00A54517"/>
    <w:rsid w:val="00A5455A"/>
    <w:rsid w:val="00A56E7B"/>
    <w:rsid w:val="00A56ED3"/>
    <w:rsid w:val="00A60DC5"/>
    <w:rsid w:val="00A648BA"/>
    <w:rsid w:val="00A6734E"/>
    <w:rsid w:val="00A7275A"/>
    <w:rsid w:val="00A73A37"/>
    <w:rsid w:val="00A73EF3"/>
    <w:rsid w:val="00A75204"/>
    <w:rsid w:val="00A7771A"/>
    <w:rsid w:val="00A82669"/>
    <w:rsid w:val="00A83C5A"/>
    <w:rsid w:val="00A84177"/>
    <w:rsid w:val="00A84A00"/>
    <w:rsid w:val="00A867BF"/>
    <w:rsid w:val="00A8697F"/>
    <w:rsid w:val="00A903AF"/>
    <w:rsid w:val="00A910EE"/>
    <w:rsid w:val="00A91A3B"/>
    <w:rsid w:val="00A92A97"/>
    <w:rsid w:val="00A94184"/>
    <w:rsid w:val="00A9426D"/>
    <w:rsid w:val="00A94841"/>
    <w:rsid w:val="00A957B4"/>
    <w:rsid w:val="00A958C3"/>
    <w:rsid w:val="00A969F3"/>
    <w:rsid w:val="00AA09A2"/>
    <w:rsid w:val="00AA119A"/>
    <w:rsid w:val="00AA1BB3"/>
    <w:rsid w:val="00AA2A9D"/>
    <w:rsid w:val="00AA40E8"/>
    <w:rsid w:val="00AA6010"/>
    <w:rsid w:val="00AA627C"/>
    <w:rsid w:val="00AA7FF1"/>
    <w:rsid w:val="00AB11C0"/>
    <w:rsid w:val="00AB25E1"/>
    <w:rsid w:val="00AB30C3"/>
    <w:rsid w:val="00AB4737"/>
    <w:rsid w:val="00AB4B7F"/>
    <w:rsid w:val="00AB64D6"/>
    <w:rsid w:val="00AB6AE5"/>
    <w:rsid w:val="00AB6DE8"/>
    <w:rsid w:val="00AC1A3B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985"/>
    <w:rsid w:val="00AD5A63"/>
    <w:rsid w:val="00AD5B31"/>
    <w:rsid w:val="00AD5F0C"/>
    <w:rsid w:val="00AD622C"/>
    <w:rsid w:val="00AD6617"/>
    <w:rsid w:val="00AD6D18"/>
    <w:rsid w:val="00AD6D58"/>
    <w:rsid w:val="00AD79D0"/>
    <w:rsid w:val="00AD7A47"/>
    <w:rsid w:val="00AE2528"/>
    <w:rsid w:val="00AE4A0A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238"/>
    <w:rsid w:val="00B025C7"/>
    <w:rsid w:val="00B02ACF"/>
    <w:rsid w:val="00B03092"/>
    <w:rsid w:val="00B061BE"/>
    <w:rsid w:val="00B06A5C"/>
    <w:rsid w:val="00B074B6"/>
    <w:rsid w:val="00B11279"/>
    <w:rsid w:val="00B129AC"/>
    <w:rsid w:val="00B1324C"/>
    <w:rsid w:val="00B13A4E"/>
    <w:rsid w:val="00B14EB8"/>
    <w:rsid w:val="00B156AF"/>
    <w:rsid w:val="00B15EA6"/>
    <w:rsid w:val="00B1753F"/>
    <w:rsid w:val="00B20ED6"/>
    <w:rsid w:val="00B2319C"/>
    <w:rsid w:val="00B243A8"/>
    <w:rsid w:val="00B249E5"/>
    <w:rsid w:val="00B25382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688F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63D"/>
    <w:rsid w:val="00B61DC5"/>
    <w:rsid w:val="00B62644"/>
    <w:rsid w:val="00B62A12"/>
    <w:rsid w:val="00B6345B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2E25"/>
    <w:rsid w:val="00B9376A"/>
    <w:rsid w:val="00B93CAA"/>
    <w:rsid w:val="00B94016"/>
    <w:rsid w:val="00B94492"/>
    <w:rsid w:val="00B96EDA"/>
    <w:rsid w:val="00BA0822"/>
    <w:rsid w:val="00BA413A"/>
    <w:rsid w:val="00BA4BA1"/>
    <w:rsid w:val="00BA5FD1"/>
    <w:rsid w:val="00BA609E"/>
    <w:rsid w:val="00BA69A8"/>
    <w:rsid w:val="00BA6F41"/>
    <w:rsid w:val="00BA6F7E"/>
    <w:rsid w:val="00BB1FAA"/>
    <w:rsid w:val="00BB3EFA"/>
    <w:rsid w:val="00BB622D"/>
    <w:rsid w:val="00BC0EB3"/>
    <w:rsid w:val="00BC5604"/>
    <w:rsid w:val="00BC603A"/>
    <w:rsid w:val="00BD00F5"/>
    <w:rsid w:val="00BD0FA0"/>
    <w:rsid w:val="00BD267F"/>
    <w:rsid w:val="00BD3399"/>
    <w:rsid w:val="00BD350E"/>
    <w:rsid w:val="00BD4F79"/>
    <w:rsid w:val="00BD6B40"/>
    <w:rsid w:val="00BD70D0"/>
    <w:rsid w:val="00BD7450"/>
    <w:rsid w:val="00BD74D7"/>
    <w:rsid w:val="00BD7F4D"/>
    <w:rsid w:val="00BD7F7C"/>
    <w:rsid w:val="00BE05C9"/>
    <w:rsid w:val="00BE085B"/>
    <w:rsid w:val="00BE0D42"/>
    <w:rsid w:val="00BE10C1"/>
    <w:rsid w:val="00BE1122"/>
    <w:rsid w:val="00BE1E68"/>
    <w:rsid w:val="00BE2AD4"/>
    <w:rsid w:val="00BE3484"/>
    <w:rsid w:val="00BE3562"/>
    <w:rsid w:val="00BE4560"/>
    <w:rsid w:val="00BE49C6"/>
    <w:rsid w:val="00BE4C8F"/>
    <w:rsid w:val="00BE6C71"/>
    <w:rsid w:val="00BF1242"/>
    <w:rsid w:val="00BF2902"/>
    <w:rsid w:val="00BF4892"/>
    <w:rsid w:val="00BF48CA"/>
    <w:rsid w:val="00BF53F7"/>
    <w:rsid w:val="00BF5CDA"/>
    <w:rsid w:val="00BF601B"/>
    <w:rsid w:val="00BF7DD7"/>
    <w:rsid w:val="00C03184"/>
    <w:rsid w:val="00C035DD"/>
    <w:rsid w:val="00C04E73"/>
    <w:rsid w:val="00C05293"/>
    <w:rsid w:val="00C05959"/>
    <w:rsid w:val="00C10AF5"/>
    <w:rsid w:val="00C11A4C"/>
    <w:rsid w:val="00C11B20"/>
    <w:rsid w:val="00C12023"/>
    <w:rsid w:val="00C124FA"/>
    <w:rsid w:val="00C12904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4D50"/>
    <w:rsid w:val="00C26988"/>
    <w:rsid w:val="00C27A57"/>
    <w:rsid w:val="00C32185"/>
    <w:rsid w:val="00C33715"/>
    <w:rsid w:val="00C340C8"/>
    <w:rsid w:val="00C3510F"/>
    <w:rsid w:val="00C35C8C"/>
    <w:rsid w:val="00C36565"/>
    <w:rsid w:val="00C36B08"/>
    <w:rsid w:val="00C3714E"/>
    <w:rsid w:val="00C37BB4"/>
    <w:rsid w:val="00C37E03"/>
    <w:rsid w:val="00C37FB3"/>
    <w:rsid w:val="00C40F2A"/>
    <w:rsid w:val="00C4121C"/>
    <w:rsid w:val="00C435B7"/>
    <w:rsid w:val="00C43FBB"/>
    <w:rsid w:val="00C45987"/>
    <w:rsid w:val="00C45DAC"/>
    <w:rsid w:val="00C47184"/>
    <w:rsid w:val="00C47FF1"/>
    <w:rsid w:val="00C5219B"/>
    <w:rsid w:val="00C52E91"/>
    <w:rsid w:val="00C53362"/>
    <w:rsid w:val="00C54840"/>
    <w:rsid w:val="00C563B3"/>
    <w:rsid w:val="00C57480"/>
    <w:rsid w:val="00C6106C"/>
    <w:rsid w:val="00C6340B"/>
    <w:rsid w:val="00C64022"/>
    <w:rsid w:val="00C64677"/>
    <w:rsid w:val="00C64F6A"/>
    <w:rsid w:val="00C6565B"/>
    <w:rsid w:val="00C73678"/>
    <w:rsid w:val="00C73740"/>
    <w:rsid w:val="00C73BE4"/>
    <w:rsid w:val="00C744C9"/>
    <w:rsid w:val="00C74C59"/>
    <w:rsid w:val="00C80A65"/>
    <w:rsid w:val="00C823EF"/>
    <w:rsid w:val="00C8269C"/>
    <w:rsid w:val="00C83EE2"/>
    <w:rsid w:val="00C85E1E"/>
    <w:rsid w:val="00C86220"/>
    <w:rsid w:val="00C8696A"/>
    <w:rsid w:val="00C86D2D"/>
    <w:rsid w:val="00C871B1"/>
    <w:rsid w:val="00C94079"/>
    <w:rsid w:val="00C94C79"/>
    <w:rsid w:val="00C94F11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58"/>
    <w:rsid w:val="00CA566B"/>
    <w:rsid w:val="00CA7DE5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0826"/>
    <w:rsid w:val="00CD1246"/>
    <w:rsid w:val="00CD2713"/>
    <w:rsid w:val="00CD33F1"/>
    <w:rsid w:val="00CD3926"/>
    <w:rsid w:val="00CD397D"/>
    <w:rsid w:val="00CD57CF"/>
    <w:rsid w:val="00CD5B7D"/>
    <w:rsid w:val="00CD5FBB"/>
    <w:rsid w:val="00CD62EA"/>
    <w:rsid w:val="00CD7593"/>
    <w:rsid w:val="00CD7715"/>
    <w:rsid w:val="00CE3135"/>
    <w:rsid w:val="00CE4A7C"/>
    <w:rsid w:val="00CE5601"/>
    <w:rsid w:val="00CE5C79"/>
    <w:rsid w:val="00CE723C"/>
    <w:rsid w:val="00CF1AF9"/>
    <w:rsid w:val="00CF560B"/>
    <w:rsid w:val="00CF58E2"/>
    <w:rsid w:val="00CF5E7F"/>
    <w:rsid w:val="00CF652F"/>
    <w:rsid w:val="00CF75B8"/>
    <w:rsid w:val="00CF7C54"/>
    <w:rsid w:val="00D00A2F"/>
    <w:rsid w:val="00D0261F"/>
    <w:rsid w:val="00D029D6"/>
    <w:rsid w:val="00D05242"/>
    <w:rsid w:val="00D07945"/>
    <w:rsid w:val="00D12AC8"/>
    <w:rsid w:val="00D12E2D"/>
    <w:rsid w:val="00D131E2"/>
    <w:rsid w:val="00D1514F"/>
    <w:rsid w:val="00D153D8"/>
    <w:rsid w:val="00D1641A"/>
    <w:rsid w:val="00D176B8"/>
    <w:rsid w:val="00D17904"/>
    <w:rsid w:val="00D17B9E"/>
    <w:rsid w:val="00D22ABB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47739"/>
    <w:rsid w:val="00D52477"/>
    <w:rsid w:val="00D547B5"/>
    <w:rsid w:val="00D557F8"/>
    <w:rsid w:val="00D55A42"/>
    <w:rsid w:val="00D55B20"/>
    <w:rsid w:val="00D56706"/>
    <w:rsid w:val="00D577E2"/>
    <w:rsid w:val="00D57F3C"/>
    <w:rsid w:val="00D61B68"/>
    <w:rsid w:val="00D646B2"/>
    <w:rsid w:val="00D648F8"/>
    <w:rsid w:val="00D65DC9"/>
    <w:rsid w:val="00D66020"/>
    <w:rsid w:val="00D70057"/>
    <w:rsid w:val="00D70CE6"/>
    <w:rsid w:val="00D730B7"/>
    <w:rsid w:val="00D7337C"/>
    <w:rsid w:val="00D740DE"/>
    <w:rsid w:val="00D75AF1"/>
    <w:rsid w:val="00D76024"/>
    <w:rsid w:val="00D76F40"/>
    <w:rsid w:val="00D7717A"/>
    <w:rsid w:val="00D778E5"/>
    <w:rsid w:val="00D77F81"/>
    <w:rsid w:val="00D80836"/>
    <w:rsid w:val="00D840B6"/>
    <w:rsid w:val="00D85A2B"/>
    <w:rsid w:val="00D870BE"/>
    <w:rsid w:val="00D8775E"/>
    <w:rsid w:val="00D87EF2"/>
    <w:rsid w:val="00D90788"/>
    <w:rsid w:val="00D90BB5"/>
    <w:rsid w:val="00D90BC5"/>
    <w:rsid w:val="00D90BE6"/>
    <w:rsid w:val="00D91606"/>
    <w:rsid w:val="00D91B4B"/>
    <w:rsid w:val="00D94491"/>
    <w:rsid w:val="00D945F3"/>
    <w:rsid w:val="00D95424"/>
    <w:rsid w:val="00D96192"/>
    <w:rsid w:val="00D961DE"/>
    <w:rsid w:val="00D97508"/>
    <w:rsid w:val="00DA090A"/>
    <w:rsid w:val="00DA1A2F"/>
    <w:rsid w:val="00DA3548"/>
    <w:rsid w:val="00DA3658"/>
    <w:rsid w:val="00DA44AE"/>
    <w:rsid w:val="00DA4A72"/>
    <w:rsid w:val="00DA4C61"/>
    <w:rsid w:val="00DA6576"/>
    <w:rsid w:val="00DA682A"/>
    <w:rsid w:val="00DB09C5"/>
    <w:rsid w:val="00DB2CDB"/>
    <w:rsid w:val="00DB4AE3"/>
    <w:rsid w:val="00DB55F4"/>
    <w:rsid w:val="00DB5DD5"/>
    <w:rsid w:val="00DB634C"/>
    <w:rsid w:val="00DC03FE"/>
    <w:rsid w:val="00DC05C8"/>
    <w:rsid w:val="00DC1240"/>
    <w:rsid w:val="00DC1F81"/>
    <w:rsid w:val="00DC55DC"/>
    <w:rsid w:val="00DC675C"/>
    <w:rsid w:val="00DD0622"/>
    <w:rsid w:val="00DD1D93"/>
    <w:rsid w:val="00DD460B"/>
    <w:rsid w:val="00DD67CA"/>
    <w:rsid w:val="00DD6B6B"/>
    <w:rsid w:val="00DD6F30"/>
    <w:rsid w:val="00DD7043"/>
    <w:rsid w:val="00DD7F09"/>
    <w:rsid w:val="00DE33C8"/>
    <w:rsid w:val="00DE49A0"/>
    <w:rsid w:val="00DE5D8E"/>
    <w:rsid w:val="00DE7795"/>
    <w:rsid w:val="00DE7F0D"/>
    <w:rsid w:val="00DF17CB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14133"/>
    <w:rsid w:val="00E16B09"/>
    <w:rsid w:val="00E211E0"/>
    <w:rsid w:val="00E212B5"/>
    <w:rsid w:val="00E228B9"/>
    <w:rsid w:val="00E22DFF"/>
    <w:rsid w:val="00E231E7"/>
    <w:rsid w:val="00E2469B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7AA"/>
    <w:rsid w:val="00E438FB"/>
    <w:rsid w:val="00E448B4"/>
    <w:rsid w:val="00E44F86"/>
    <w:rsid w:val="00E45F05"/>
    <w:rsid w:val="00E51349"/>
    <w:rsid w:val="00E5237C"/>
    <w:rsid w:val="00E537D5"/>
    <w:rsid w:val="00E53823"/>
    <w:rsid w:val="00E53D8B"/>
    <w:rsid w:val="00E5510E"/>
    <w:rsid w:val="00E55162"/>
    <w:rsid w:val="00E5558F"/>
    <w:rsid w:val="00E55674"/>
    <w:rsid w:val="00E557FA"/>
    <w:rsid w:val="00E55C89"/>
    <w:rsid w:val="00E55DD1"/>
    <w:rsid w:val="00E56811"/>
    <w:rsid w:val="00E56BAF"/>
    <w:rsid w:val="00E5750E"/>
    <w:rsid w:val="00E6071E"/>
    <w:rsid w:val="00E60767"/>
    <w:rsid w:val="00E62721"/>
    <w:rsid w:val="00E63299"/>
    <w:rsid w:val="00E63A6B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85FC9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07D5"/>
    <w:rsid w:val="00EA369A"/>
    <w:rsid w:val="00EA39F9"/>
    <w:rsid w:val="00EA5E76"/>
    <w:rsid w:val="00EA6B57"/>
    <w:rsid w:val="00EA6C72"/>
    <w:rsid w:val="00EB0279"/>
    <w:rsid w:val="00EB1D03"/>
    <w:rsid w:val="00EB1F97"/>
    <w:rsid w:val="00EB276C"/>
    <w:rsid w:val="00EB3908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6E8D"/>
    <w:rsid w:val="00ED7803"/>
    <w:rsid w:val="00ED79FC"/>
    <w:rsid w:val="00ED7AEC"/>
    <w:rsid w:val="00EE0310"/>
    <w:rsid w:val="00EE072F"/>
    <w:rsid w:val="00EE2FF4"/>
    <w:rsid w:val="00EE4AE3"/>
    <w:rsid w:val="00EE50C5"/>
    <w:rsid w:val="00EE598E"/>
    <w:rsid w:val="00EE68F7"/>
    <w:rsid w:val="00EE7473"/>
    <w:rsid w:val="00EE7A31"/>
    <w:rsid w:val="00EF2F78"/>
    <w:rsid w:val="00EF2FB2"/>
    <w:rsid w:val="00EF39A9"/>
    <w:rsid w:val="00EF489B"/>
    <w:rsid w:val="00EF5268"/>
    <w:rsid w:val="00EF5B08"/>
    <w:rsid w:val="00EF65A1"/>
    <w:rsid w:val="00EF7102"/>
    <w:rsid w:val="00EF72DC"/>
    <w:rsid w:val="00EF7341"/>
    <w:rsid w:val="00F0096D"/>
    <w:rsid w:val="00F009D7"/>
    <w:rsid w:val="00F0144F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3AEB"/>
    <w:rsid w:val="00F14934"/>
    <w:rsid w:val="00F14D29"/>
    <w:rsid w:val="00F14F46"/>
    <w:rsid w:val="00F17448"/>
    <w:rsid w:val="00F204D6"/>
    <w:rsid w:val="00F2124B"/>
    <w:rsid w:val="00F227E0"/>
    <w:rsid w:val="00F2502B"/>
    <w:rsid w:val="00F25FEE"/>
    <w:rsid w:val="00F27874"/>
    <w:rsid w:val="00F325CC"/>
    <w:rsid w:val="00F3320B"/>
    <w:rsid w:val="00F33BBB"/>
    <w:rsid w:val="00F3457B"/>
    <w:rsid w:val="00F34AF4"/>
    <w:rsid w:val="00F3645B"/>
    <w:rsid w:val="00F404A2"/>
    <w:rsid w:val="00F41E01"/>
    <w:rsid w:val="00F42EB6"/>
    <w:rsid w:val="00F4345E"/>
    <w:rsid w:val="00F45402"/>
    <w:rsid w:val="00F464D0"/>
    <w:rsid w:val="00F47813"/>
    <w:rsid w:val="00F506ED"/>
    <w:rsid w:val="00F50AA1"/>
    <w:rsid w:val="00F50BCF"/>
    <w:rsid w:val="00F50BFC"/>
    <w:rsid w:val="00F53CBA"/>
    <w:rsid w:val="00F53EFB"/>
    <w:rsid w:val="00F5540D"/>
    <w:rsid w:val="00F561DE"/>
    <w:rsid w:val="00F570B7"/>
    <w:rsid w:val="00F6044A"/>
    <w:rsid w:val="00F608A2"/>
    <w:rsid w:val="00F621C0"/>
    <w:rsid w:val="00F6348F"/>
    <w:rsid w:val="00F63C13"/>
    <w:rsid w:val="00F6492F"/>
    <w:rsid w:val="00F64E4F"/>
    <w:rsid w:val="00F66A8C"/>
    <w:rsid w:val="00F67A83"/>
    <w:rsid w:val="00F70B59"/>
    <w:rsid w:val="00F7114E"/>
    <w:rsid w:val="00F71A52"/>
    <w:rsid w:val="00F72592"/>
    <w:rsid w:val="00F7358A"/>
    <w:rsid w:val="00F76487"/>
    <w:rsid w:val="00F76E05"/>
    <w:rsid w:val="00F77B06"/>
    <w:rsid w:val="00F80CF4"/>
    <w:rsid w:val="00F811CC"/>
    <w:rsid w:val="00F81FA7"/>
    <w:rsid w:val="00F820F3"/>
    <w:rsid w:val="00F82676"/>
    <w:rsid w:val="00F82A2E"/>
    <w:rsid w:val="00F843A4"/>
    <w:rsid w:val="00F854AA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1E85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3B4F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3F9B"/>
    <w:rsid w:val="00FD445E"/>
    <w:rsid w:val="00FD47FF"/>
    <w:rsid w:val="00FD72EA"/>
    <w:rsid w:val="00FE0ACD"/>
    <w:rsid w:val="00FE2677"/>
    <w:rsid w:val="00FE3981"/>
    <w:rsid w:val="00FE4A10"/>
    <w:rsid w:val="00FE4E62"/>
    <w:rsid w:val="00FE69CE"/>
    <w:rsid w:val="00FE7444"/>
    <w:rsid w:val="00FE78C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4DE0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Code" w:uiPriority="99"/>
    <w:lsdException w:name="No List" w:uiPriority="99"/>
    <w:lsdException w:name="Balloon Text" w:semiHidden="0" w:uiPriority="99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3423"/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1"/>
    <w:link w:val="a7"/>
    <w:rsid w:val="00330826"/>
    <w:rPr>
      <w:rFonts w:ascii="Courier New" w:hAnsi="Courier New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uiPriority w:val="99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uiPriority w:val="99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4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3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customStyle="1" w:styleId="ezkurwreuab5ozgtqnkl">
    <w:name w:val="ezkurwreuab5ozgtqnkl"/>
    <w:basedOn w:val="a2"/>
    <w:rsid w:val="006404C3"/>
  </w:style>
  <w:style w:type="character" w:styleId="aff5">
    <w:name w:val="Placeholder Text"/>
    <w:basedOn w:val="a2"/>
    <w:uiPriority w:val="99"/>
    <w:semiHidden/>
    <w:rsid w:val="00C05293"/>
    <w:rPr>
      <w:color w:val="666666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D05242"/>
    <w:rPr>
      <w:color w:val="605E5C"/>
      <w:shd w:val="clear" w:color="auto" w:fill="E1DFDD"/>
    </w:rPr>
  </w:style>
  <w:style w:type="table" w:customStyle="1" w:styleId="TableNormal">
    <w:name w:val="Table Normal"/>
    <w:rsid w:val="006F04CC"/>
    <w:rPr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6">
    <w:name w:val="Title"/>
    <w:basedOn w:val="a1"/>
    <w:next w:val="a1"/>
    <w:link w:val="aff7"/>
    <w:rsid w:val="006F04CC"/>
    <w:pPr>
      <w:spacing w:after="80"/>
    </w:pPr>
    <w:rPr>
      <w:rFonts w:ascii="Play" w:eastAsia="Play" w:hAnsi="Play" w:cs="Play"/>
      <w:sz w:val="56"/>
      <w:szCs w:val="56"/>
    </w:rPr>
  </w:style>
  <w:style w:type="character" w:customStyle="1" w:styleId="aff7">
    <w:name w:val="Название Знак"/>
    <w:basedOn w:val="a2"/>
    <w:link w:val="aff6"/>
    <w:rsid w:val="006F04CC"/>
    <w:rPr>
      <w:rFonts w:ascii="Play" w:eastAsia="Play" w:hAnsi="Play" w:cs="Play"/>
      <w:sz w:val="56"/>
      <w:szCs w:val="56"/>
    </w:rPr>
  </w:style>
  <w:style w:type="character" w:styleId="HTML">
    <w:name w:val="HTML Code"/>
    <w:basedOn w:val="a2"/>
    <w:uiPriority w:val="99"/>
    <w:semiHidden/>
    <w:unhideWhenUsed/>
    <w:rsid w:val="008173D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Code" w:uiPriority="99"/>
    <w:lsdException w:name="No List" w:uiPriority="99"/>
    <w:lsdException w:name="Balloon Text" w:semiHidden="0" w:uiPriority="99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3423"/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1"/>
    <w:link w:val="a7"/>
    <w:rsid w:val="00330826"/>
    <w:rPr>
      <w:rFonts w:ascii="Courier New" w:hAnsi="Courier New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uiPriority w:val="99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uiPriority w:val="99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4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3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customStyle="1" w:styleId="ezkurwreuab5ozgtqnkl">
    <w:name w:val="ezkurwreuab5ozgtqnkl"/>
    <w:basedOn w:val="a2"/>
    <w:rsid w:val="006404C3"/>
  </w:style>
  <w:style w:type="character" w:styleId="aff5">
    <w:name w:val="Placeholder Text"/>
    <w:basedOn w:val="a2"/>
    <w:uiPriority w:val="99"/>
    <w:semiHidden/>
    <w:rsid w:val="00C05293"/>
    <w:rPr>
      <w:color w:val="666666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D05242"/>
    <w:rPr>
      <w:color w:val="605E5C"/>
      <w:shd w:val="clear" w:color="auto" w:fill="E1DFDD"/>
    </w:rPr>
  </w:style>
  <w:style w:type="table" w:customStyle="1" w:styleId="TableNormal">
    <w:name w:val="Table Normal"/>
    <w:rsid w:val="006F04CC"/>
    <w:rPr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6">
    <w:name w:val="Title"/>
    <w:basedOn w:val="a1"/>
    <w:next w:val="a1"/>
    <w:link w:val="aff7"/>
    <w:rsid w:val="006F04CC"/>
    <w:pPr>
      <w:spacing w:after="80"/>
    </w:pPr>
    <w:rPr>
      <w:rFonts w:ascii="Play" w:eastAsia="Play" w:hAnsi="Play" w:cs="Play"/>
      <w:sz w:val="56"/>
      <w:szCs w:val="56"/>
    </w:rPr>
  </w:style>
  <w:style w:type="character" w:customStyle="1" w:styleId="aff7">
    <w:name w:val="Название Знак"/>
    <w:basedOn w:val="a2"/>
    <w:link w:val="aff6"/>
    <w:rsid w:val="006F04CC"/>
    <w:rPr>
      <w:rFonts w:ascii="Play" w:eastAsia="Play" w:hAnsi="Play" w:cs="Play"/>
      <w:sz w:val="56"/>
      <w:szCs w:val="56"/>
    </w:rPr>
  </w:style>
  <w:style w:type="character" w:styleId="HTML">
    <w:name w:val="HTML Code"/>
    <w:basedOn w:val="a2"/>
    <w:uiPriority w:val="99"/>
    <w:semiHidden/>
    <w:unhideWhenUsed/>
    <w:rsid w:val="00817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new@mail.ru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0/user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mailto:test@mail.ru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it\Downloads\SHablon_oformlenija_Otcheta_po_uch_praktike_2024_5_6_UPr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404B50-7BD1-4A82-A85E-FC6DE7504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SHablon_oformlenija_Otcheta_po_uch_praktike_2024_5_6_UPr.dotm</Template>
  <TotalTime>1376</TotalTime>
  <Pages>19</Pages>
  <Words>365</Words>
  <Characters>2081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ssau</Company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nikita_strelnikov_2017@mail.ru</dc:creator>
  <cp:lastModifiedBy>nikita_strelnikov_2017@mail.ru</cp:lastModifiedBy>
  <cp:revision>33</cp:revision>
  <cp:lastPrinted>2022-04-10T18:27:00Z</cp:lastPrinted>
  <dcterms:created xsi:type="dcterms:W3CDTF">2024-07-14T15:29:00Z</dcterms:created>
  <dcterms:modified xsi:type="dcterms:W3CDTF">2025-04-04T20:45:00Z</dcterms:modified>
</cp:coreProperties>
</file>